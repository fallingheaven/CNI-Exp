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545E7" w14:textId="77777777" w:rsidR="00361252" w:rsidRDefault="00361252" w:rsidP="00361252">
      <w:pPr>
        <w:pStyle w:val="a5"/>
        <w:spacing w:beforeLines="500" w:before="1200" w:after="24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4CC49F21" wp14:editId="2E199B1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58E1" w14:textId="77777777" w:rsidR="00361252" w:rsidRDefault="00361252" w:rsidP="00361252">
      <w:pPr>
        <w:spacing w:beforeLines="200" w:before="480"/>
        <w:jc w:val="center"/>
        <w:rPr>
          <w:rFonts w:ascii="宋体" w:hAnsi="宋体" w:hint="eastAsia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760977B" wp14:editId="3D46A792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7ECA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 w:hint="eastAsia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5071D70F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A5445D2" w14:textId="09C55026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permStart w:id="294873171" w:edGrp="everyone"/>
      <w:r w:rsidR="00AF6B73">
        <w:rPr>
          <w:rFonts w:ascii="Times New Roman" w:eastAsia="仿宋" w:hAnsi="Times New Roman" w:hint="eastAsia"/>
          <w:b/>
          <w:sz w:val="28"/>
          <w:szCs w:val="28"/>
          <w:u w:val="single"/>
        </w:rPr>
        <w:t>8</w:t>
      </w:r>
      <w:r w:rsidR="00012581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 </w:t>
      </w:r>
      <w:r w:rsidR="00AF6B73">
        <w:rPr>
          <w:rFonts w:ascii="Times New Roman" w:eastAsia="仿宋" w:hAnsi="Times New Roman" w:hint="eastAsia"/>
          <w:b/>
          <w:sz w:val="28"/>
          <w:szCs w:val="28"/>
          <w:u w:val="single"/>
        </w:rPr>
        <w:t>9</w:t>
      </w:r>
      <w:permEnd w:id="29487317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permStart w:id="122448546" w:edGrp="everyone"/>
      <w:r w:rsidR="009D564A" w:rsidRPr="009D564A">
        <w:rPr>
          <w:rFonts w:ascii="Times New Roman" w:eastAsia="仿宋" w:hAnsi="Times New Roman" w:hint="eastAsia"/>
          <w:b/>
          <w:sz w:val="28"/>
          <w:szCs w:val="28"/>
          <w:u w:val="single"/>
        </w:rPr>
        <w:t>IPv6</w:t>
      </w:r>
      <w:r w:rsidR="006703B1">
        <w:rPr>
          <w:rFonts w:ascii="Times New Roman" w:eastAsia="仿宋" w:hAnsi="Times New Roman" w:hint="eastAsia"/>
          <w:b/>
          <w:sz w:val="28"/>
          <w:szCs w:val="28"/>
          <w:u w:val="single"/>
        </w:rPr>
        <w:t>路由技术</w:t>
      </w:r>
      <w:r w:rsidR="006703B1">
        <w:rPr>
          <w:rFonts w:ascii="Times New Roman" w:eastAsia="仿宋" w:hAnsi="Times New Roman" w:hint="eastAsia"/>
          <w:b/>
          <w:sz w:val="28"/>
          <w:szCs w:val="28"/>
          <w:u w:val="single"/>
        </w:rPr>
        <w:t>IPv6</w:t>
      </w:r>
      <w:r w:rsidR="006703B1">
        <w:rPr>
          <w:rFonts w:ascii="Times New Roman" w:eastAsia="仿宋" w:hAnsi="Times New Roman" w:hint="eastAsia"/>
          <w:b/>
          <w:sz w:val="28"/>
          <w:szCs w:val="28"/>
          <w:u w:val="single"/>
        </w:rPr>
        <w:t>交换技术</w:t>
      </w:r>
      <w:permEnd w:id="122448546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E076E4B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数字媒体技术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</w:t>
      </w:r>
      <w:r w:rsidR="00500BCA" w:rsidRP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0E1F0765" w14:textId="7F8D509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758915932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魏清晨</w:t>
      </w:r>
      <w:permEnd w:id="758915932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576B607E" w14:textId="1CC624E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612466653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37220222203790</w:t>
      </w:r>
      <w:permEnd w:id="612466653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D61A175" w14:textId="73224AF9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4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permStart w:id="149892829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r w:rsidR="00432323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permEnd w:id="149892829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permStart w:id="975725295" w:edGrp="everyone"/>
      <w:r w:rsidR="00432323">
        <w:rPr>
          <w:rFonts w:ascii="Times New Roman" w:eastAsia="仿宋" w:hAnsi="Times New Roman" w:hint="eastAsia"/>
          <w:b/>
          <w:sz w:val="28"/>
          <w:szCs w:val="28"/>
          <w:u w:val="single"/>
        </w:rPr>
        <w:t>8</w:t>
      </w:r>
      <w:permEnd w:id="975725295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57BDD9F" w14:textId="4E917A8B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496C85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年</w:t>
      </w:r>
      <w:permStart w:id="291717281" w:edGrp="everyone"/>
      <w:r w:rsidR="00432323">
        <w:rPr>
          <w:rFonts w:hint="eastAsia"/>
          <w:b/>
          <w:sz w:val="28"/>
          <w:szCs w:val="28"/>
        </w:rPr>
        <w:t>11</w:t>
      </w:r>
      <w:permEnd w:id="291717281"/>
      <w:r>
        <w:rPr>
          <w:rFonts w:hint="eastAsia"/>
          <w:b/>
          <w:sz w:val="28"/>
          <w:szCs w:val="28"/>
        </w:rPr>
        <w:t>月</w:t>
      </w:r>
      <w:permStart w:id="1856256389" w:edGrp="everyone"/>
      <w:r w:rsidR="00432323">
        <w:rPr>
          <w:rFonts w:hint="eastAsia"/>
          <w:b/>
          <w:sz w:val="28"/>
          <w:szCs w:val="28"/>
        </w:rPr>
        <w:t>8</w:t>
      </w:r>
      <w:permEnd w:id="1856256389"/>
      <w:r>
        <w:rPr>
          <w:rFonts w:hint="eastAsia"/>
          <w:b/>
          <w:sz w:val="28"/>
          <w:szCs w:val="28"/>
        </w:rPr>
        <w:t>日</w:t>
      </w:r>
    </w:p>
    <w:p w14:paraId="6BF1E79D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A4F5D7C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 w:hint="eastAsia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11C223C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 w:rsidR="00150537">
        <w:rPr>
          <w:rFonts w:eastAsia="仿宋"/>
          <w:sz w:val="28"/>
          <w:szCs w:val="32"/>
        </w:rPr>
        <w:t>21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5FE473CB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 w:rsidR="00150537"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 w:rsidR="00150537">
        <w:rPr>
          <w:rFonts w:eastAsia="仿宋" w:hint="eastAsia"/>
          <w:sz w:val="28"/>
          <w:szCs w:val="32"/>
        </w:rPr>
        <w:t>保持</w:t>
      </w:r>
      <w:r w:rsidR="00150537" w:rsidRPr="009C2027">
        <w:rPr>
          <w:rFonts w:eastAsia="仿宋" w:hint="eastAsia"/>
          <w:sz w:val="28"/>
          <w:szCs w:val="32"/>
        </w:rPr>
        <w:t>排版</w:t>
      </w:r>
      <w:r w:rsidR="00150537"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 w:rsidR="00150537"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5A3B2A68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 w:rsidR="001B30D0"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2AD6B4B2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09DECD23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 w:rsidR="002A1393">
        <w:rPr>
          <w:rFonts w:eastAsia="仿宋" w:hint="eastAsia"/>
          <w:sz w:val="28"/>
          <w:szCs w:val="32"/>
        </w:rPr>
        <w:t>实验课结束</w:t>
      </w:r>
      <w:r w:rsidR="002A1393">
        <w:rPr>
          <w:rFonts w:eastAsia="仿宋"/>
          <w:sz w:val="28"/>
          <w:szCs w:val="32"/>
        </w:rPr>
        <w:t>14</w:t>
      </w:r>
      <w:r w:rsidR="002A1393">
        <w:rPr>
          <w:rFonts w:eastAsia="仿宋" w:hint="eastAsia"/>
          <w:sz w:val="28"/>
          <w:szCs w:val="32"/>
        </w:rPr>
        <w:t>天内，</w:t>
      </w:r>
      <w:r w:rsidR="004F3C30">
        <w:rPr>
          <w:rFonts w:eastAsia="仿宋" w:hint="eastAsia"/>
          <w:sz w:val="28"/>
          <w:szCs w:val="32"/>
        </w:rPr>
        <w:t>按</w:t>
      </w:r>
      <w:r w:rsidR="006D2A23">
        <w:rPr>
          <w:rFonts w:eastAsia="仿宋" w:hint="eastAsia"/>
          <w:sz w:val="28"/>
          <w:szCs w:val="32"/>
        </w:rPr>
        <w:t>原文件</w:t>
      </w:r>
      <w:r w:rsidRPr="009C2027">
        <w:rPr>
          <w:rFonts w:eastAsia="仿宋" w:hint="eastAsia"/>
          <w:sz w:val="28"/>
          <w:szCs w:val="32"/>
        </w:rPr>
        <w:t>发送至</w:t>
      </w:r>
      <w:r w:rsidR="00CA5425">
        <w:rPr>
          <w:rFonts w:eastAsia="仿宋" w:hint="eastAsia"/>
          <w:sz w:val="28"/>
          <w:szCs w:val="32"/>
        </w:rPr>
        <w:t>课程</w:t>
      </w:r>
      <w:r w:rsidR="00CA5425">
        <w:rPr>
          <w:rFonts w:eastAsia="仿宋" w:hint="eastAsia"/>
          <w:sz w:val="28"/>
          <w:szCs w:val="32"/>
        </w:rPr>
        <w:t>FTP</w:t>
      </w:r>
      <w:r w:rsidR="00CA5425">
        <w:rPr>
          <w:rFonts w:eastAsia="仿宋" w:hint="eastAsia"/>
          <w:sz w:val="28"/>
          <w:szCs w:val="32"/>
        </w:rPr>
        <w:t>指定位置</w:t>
      </w:r>
      <w:r w:rsidRPr="009C2027">
        <w:rPr>
          <w:rFonts w:eastAsia="仿宋" w:hint="eastAsia"/>
          <w:sz w:val="28"/>
          <w:szCs w:val="32"/>
        </w:rPr>
        <w:t>。</w:t>
      </w:r>
    </w:p>
    <w:p w14:paraId="43705B3B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868C405" w14:textId="77777777" w:rsidR="00361252" w:rsidRPr="0058242F" w:rsidRDefault="00361252" w:rsidP="00361252">
      <w:pPr>
        <w:pStyle w:val="1"/>
        <w:spacing w:before="240" w:after="240"/>
        <w:rPr>
          <w:rFonts w:eastAsia="黑体" w:hint="eastAsia"/>
        </w:rPr>
      </w:pPr>
      <w:r w:rsidRPr="0058242F">
        <w:rPr>
          <w:rFonts w:eastAsia="黑体" w:hint="eastAsia"/>
        </w:rPr>
        <w:lastRenderedPageBreak/>
        <w:t>实验目的</w:t>
      </w:r>
    </w:p>
    <w:p w14:paraId="6E115341" w14:textId="1ABFDB57" w:rsidR="00D07C21" w:rsidRPr="00265EDC" w:rsidRDefault="00D07C21" w:rsidP="00F70159">
      <w:pPr>
        <w:widowControl/>
        <w:ind w:left="420"/>
        <w:jc w:val="left"/>
        <w:rPr>
          <w:rFonts w:ascii="FZDFS--GBK1-0" w:eastAsia="宋体" w:hAnsi="FZDFS--GBK1-0" w:cs="宋体"/>
          <w:b/>
          <w:bCs/>
          <w:color w:val="000000"/>
          <w:kern w:val="0"/>
          <w:sz w:val="24"/>
          <w:szCs w:val="24"/>
        </w:rPr>
      </w:pPr>
      <w:permStart w:id="1940210324" w:edGrp="everyone"/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一、</w:t>
      </w: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IPv6 </w:t>
      </w: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路由技术</w:t>
      </w:r>
    </w:p>
    <w:p w14:paraId="05CF2429" w14:textId="3700563B" w:rsidR="00D07C21" w:rsidRPr="00265EDC" w:rsidRDefault="00D07C21" w:rsidP="00D07C21">
      <w:pPr>
        <w:widowControl/>
        <w:ind w:left="420"/>
        <w:jc w:val="left"/>
        <w:rPr>
          <w:rFonts w:ascii="FZDFS--GBK1-0" w:eastAsia="宋体" w:hAnsi="FZDFS--GBK1-0" w:cs="宋体"/>
          <w:b/>
          <w:bCs/>
          <w:color w:val="000000"/>
          <w:kern w:val="0"/>
          <w:sz w:val="24"/>
          <w:szCs w:val="24"/>
        </w:rPr>
      </w:pP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1.</w:t>
      </w:r>
      <w:bookmarkStart w:id="0" w:name="_Hlk182149792"/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 </w:t>
      </w:r>
      <w:r w:rsidR="003B1583"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IPv6 </w:t>
      </w:r>
      <w:r w:rsidR="003B1583"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静态路由基础实验</w:t>
      </w:r>
      <w:bookmarkEnd w:id="0"/>
    </w:p>
    <w:p w14:paraId="30D814FB" w14:textId="13D3A5DD" w:rsidR="00D07C21" w:rsidRPr="00D07C21" w:rsidRDefault="00D07C21" w:rsidP="00D07C21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1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掌握路由器的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IPv6 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基础配置。</w:t>
      </w:r>
    </w:p>
    <w:p w14:paraId="6CA9ABF6" w14:textId="5FE5784A" w:rsidR="00D07C21" w:rsidRPr="00D07C21" w:rsidRDefault="00D07C21" w:rsidP="00D07C21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2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掌握静态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IPv6 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路由的基础配置。</w:t>
      </w:r>
    </w:p>
    <w:p w14:paraId="54475F92" w14:textId="7C4C54A7" w:rsidR="00D07C21" w:rsidRDefault="00D07C21" w:rsidP="00D07C21">
      <w:pPr>
        <w:widowControl/>
        <w:ind w:left="420"/>
        <w:jc w:val="left"/>
        <w:rPr>
          <w:rFonts w:ascii="FZDFS--GBK1-0" w:eastAsia="宋体" w:hAnsi="FZDFS--GBK1-0" w:cs="宋体"/>
          <w:color w:val="000000"/>
          <w:kern w:val="0"/>
          <w:sz w:val="24"/>
          <w:szCs w:val="24"/>
        </w:rPr>
      </w:pP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3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理解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IPv6 </w:t>
      </w:r>
      <w:r w:rsidRPr="00D07C21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数据报文的路由过程</w:t>
      </w:r>
    </w:p>
    <w:p w14:paraId="55E8B93A" w14:textId="66E3576A" w:rsidR="00265EDC" w:rsidRPr="00E560A6" w:rsidRDefault="00265EDC" w:rsidP="00D07C21">
      <w:pPr>
        <w:widowControl/>
        <w:ind w:left="420"/>
        <w:jc w:val="left"/>
        <w:rPr>
          <w:rFonts w:ascii="FZDFS--GBK1-0" w:eastAsia="宋体" w:hAnsi="FZDFS--GBK1-0" w:cs="宋体"/>
          <w:b/>
          <w:bCs/>
          <w:color w:val="000000"/>
          <w:kern w:val="0"/>
          <w:sz w:val="24"/>
          <w:szCs w:val="24"/>
        </w:rPr>
      </w:pPr>
      <w:r w:rsidRPr="00E560A6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2. </w:t>
      </w:r>
      <w:r w:rsidRPr="00E560A6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OSPFv3 </w:t>
      </w:r>
      <w:r w:rsidRPr="00E560A6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基础实验（单区域）</w:t>
      </w:r>
    </w:p>
    <w:p w14:paraId="03D840B6" w14:textId="77777777" w:rsidR="002123AD" w:rsidRPr="00654FDE" w:rsidRDefault="002123AD" w:rsidP="002123AD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654FD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1</w:t>
      </w:r>
      <w:r w:rsidRPr="00654FD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）掌握路由器的</w:t>
      </w:r>
      <w:r w:rsidRPr="00654FD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IPv6 </w:t>
      </w:r>
      <w:r w:rsidRPr="00654FD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基础配置。</w:t>
      </w:r>
    </w:p>
    <w:p w14:paraId="291ACA86" w14:textId="494B283D" w:rsidR="002123AD" w:rsidRPr="002123AD" w:rsidRDefault="002123AD" w:rsidP="002123AD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654FD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2</w:t>
      </w:r>
      <w:r w:rsidRPr="00654FD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）掌握</w:t>
      </w:r>
      <w:r w:rsidRPr="00654FD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OSPFv3</w:t>
      </w:r>
      <w:r w:rsidRPr="00654FD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（单区域）的基础配置。</w:t>
      </w:r>
    </w:p>
    <w:p w14:paraId="455A12E5" w14:textId="77449109" w:rsidR="00265EDC" w:rsidRPr="00E560A6" w:rsidRDefault="002123AD" w:rsidP="00D07C21">
      <w:pPr>
        <w:widowControl/>
        <w:ind w:left="420"/>
        <w:jc w:val="left"/>
        <w:rPr>
          <w:rFonts w:ascii="FZDFS--GBK1-0" w:eastAsia="宋体" w:hAnsi="FZDFS--GBK1-0" w:cs="宋体"/>
          <w:b/>
          <w:bCs/>
          <w:color w:val="000000"/>
          <w:kern w:val="0"/>
          <w:sz w:val="24"/>
          <w:szCs w:val="24"/>
        </w:rPr>
      </w:pPr>
      <w:r w:rsidRPr="00E560A6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3. </w:t>
      </w:r>
      <w:r w:rsidRPr="00E560A6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OSPFv3 </w:t>
      </w:r>
      <w:r w:rsidRPr="00E560A6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基础实验（多区域）</w:t>
      </w:r>
    </w:p>
    <w:p w14:paraId="7EA529E8" w14:textId="77777777" w:rsidR="002123AD" w:rsidRPr="002123AD" w:rsidRDefault="002123AD" w:rsidP="002123AD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1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掌握路由器的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IPv6 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基础配置。</w:t>
      </w:r>
    </w:p>
    <w:p w14:paraId="2145B5D9" w14:textId="0A561C7B" w:rsidR="002123AD" w:rsidRPr="002123AD" w:rsidRDefault="002123AD" w:rsidP="002123AD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2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OSPFv3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（多区域）的基础配置。</w:t>
      </w:r>
    </w:p>
    <w:p w14:paraId="02DB883B" w14:textId="37212ED7" w:rsidR="002123AD" w:rsidRDefault="002123AD" w:rsidP="002123AD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3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OSPFv3 </w:t>
      </w:r>
      <w:r w:rsidRPr="002123AD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默认路由的通告行为及相关配置。</w:t>
      </w:r>
    </w:p>
    <w:p w14:paraId="431DA948" w14:textId="25B36408" w:rsidR="00D07C21" w:rsidRDefault="00D07C21" w:rsidP="00F70159">
      <w:pPr>
        <w:widowControl/>
        <w:ind w:left="420"/>
        <w:jc w:val="left"/>
        <w:rPr>
          <w:rFonts w:ascii="FZDFS--GBK1-0" w:eastAsia="宋体" w:hAnsi="FZDFS--GBK1-0" w:cs="宋体"/>
          <w:b/>
          <w:bCs/>
          <w:color w:val="000000"/>
          <w:kern w:val="0"/>
          <w:sz w:val="24"/>
          <w:szCs w:val="24"/>
        </w:rPr>
      </w:pP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二、</w:t>
      </w: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IPv6 </w:t>
      </w: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交换技术</w:t>
      </w:r>
    </w:p>
    <w:p w14:paraId="63F400E7" w14:textId="2F0EBA98" w:rsidR="00D07C21" w:rsidRPr="00265EDC" w:rsidRDefault="00D07C21" w:rsidP="00F70159">
      <w:pPr>
        <w:widowControl/>
        <w:ind w:left="420"/>
        <w:jc w:val="left"/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</w:pP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1. IPv6 </w:t>
      </w: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以太网二层交换基础实验</w:t>
      </w: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 </w:t>
      </w:r>
    </w:p>
    <w:p w14:paraId="22D37E47" w14:textId="77777777" w:rsidR="00D07C21" w:rsidRPr="00F70159" w:rsidRDefault="00D07C21" w:rsidP="00F70159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1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F70159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</w:t>
      </w:r>
      <w:r w:rsidRPr="00F70159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VLAN </w:t>
      </w:r>
      <w:r w:rsidRPr="00F70159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的基础配置。</w:t>
      </w:r>
    </w:p>
    <w:p w14:paraId="26A033E6" w14:textId="77777777" w:rsidR="00D07C21" w:rsidRDefault="00D07C21" w:rsidP="00F70159">
      <w:pPr>
        <w:widowControl/>
        <w:ind w:left="420"/>
        <w:jc w:val="left"/>
        <w:rPr>
          <w:rFonts w:ascii="FZDFS--GBK1-0" w:eastAsia="宋体" w:hAnsi="FZDFS--GBK1-0" w:cs="宋体"/>
          <w:color w:val="000000"/>
          <w:kern w:val="0"/>
          <w:sz w:val="24"/>
          <w:szCs w:val="24"/>
        </w:rPr>
      </w:pPr>
      <w:r w:rsidRPr="00F70159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2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F70159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</w:t>
      </w:r>
      <w:r w:rsidRPr="00F70159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Trunk </w:t>
      </w:r>
      <w:r w:rsidRPr="00F70159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的基础配置</w:t>
      </w:r>
    </w:p>
    <w:p w14:paraId="240C54E6" w14:textId="7D64F192" w:rsidR="007C1435" w:rsidRPr="00265EDC" w:rsidRDefault="007C1435" w:rsidP="00F70159">
      <w:pPr>
        <w:widowControl/>
        <w:ind w:left="420"/>
        <w:jc w:val="left"/>
        <w:rPr>
          <w:rFonts w:ascii="FZDFS--GBK1-0" w:eastAsia="宋体" w:hAnsi="FZDFS--GBK1-0" w:cs="宋体"/>
          <w:b/>
          <w:bCs/>
          <w:color w:val="000000"/>
          <w:kern w:val="0"/>
          <w:sz w:val="24"/>
          <w:szCs w:val="24"/>
        </w:rPr>
      </w:pP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2. </w:t>
      </w: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 xml:space="preserve">IPv6 </w:t>
      </w:r>
      <w:r w:rsidRPr="00265EDC">
        <w:rPr>
          <w:rFonts w:ascii="FZDFS--GBK1-0" w:eastAsia="宋体" w:hAnsi="FZDFS--GBK1-0" w:cs="宋体" w:hint="eastAsia"/>
          <w:b/>
          <w:bCs/>
          <w:color w:val="000000"/>
          <w:kern w:val="0"/>
          <w:sz w:val="24"/>
          <w:szCs w:val="24"/>
        </w:rPr>
        <w:t>以太网多层交换实验</w:t>
      </w:r>
    </w:p>
    <w:p w14:paraId="4908B2BB" w14:textId="77777777" w:rsidR="007C1435" w:rsidRPr="007C1435" w:rsidRDefault="007C1435" w:rsidP="007C1435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1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VLAN 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的基础配置。</w:t>
      </w:r>
    </w:p>
    <w:p w14:paraId="6DBD9828" w14:textId="4D8ECBB2" w:rsidR="007C1435" w:rsidRPr="007C1435" w:rsidRDefault="007C1435" w:rsidP="007C1435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2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Trunk 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的基础配置。</w:t>
      </w:r>
    </w:p>
    <w:p w14:paraId="1D8329C6" w14:textId="37F44BD3" w:rsidR="007C1435" w:rsidRPr="007C1435" w:rsidRDefault="007C1435" w:rsidP="007C1435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3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）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VLANIF 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的基础配置，并理解通过三层交换机实现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VLAN </w:t>
      </w: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之间通信</w:t>
      </w:r>
    </w:p>
    <w:p w14:paraId="6E36482E" w14:textId="4BE6527E" w:rsidR="007C1435" w:rsidRPr="00AC0EBC" w:rsidRDefault="007C1435" w:rsidP="007C1435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7C1435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的方案</w:t>
      </w:r>
    </w:p>
    <w:permEnd w:id="1940210324"/>
    <w:p w14:paraId="6201E05E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t>实验环境</w:t>
      </w:r>
    </w:p>
    <w:p w14:paraId="7D09572D" w14:textId="3593B07A" w:rsidR="00361252" w:rsidRDefault="00837297" w:rsidP="00361252">
      <w:pPr>
        <w:pStyle w:val="a0"/>
        <w:spacing w:before="120" w:after="120"/>
        <w:ind w:firstLine="480"/>
        <w:rPr>
          <w:rFonts w:hint="eastAsia"/>
        </w:rPr>
      </w:pPr>
      <w:permStart w:id="1038293568" w:edGrp="everyone"/>
      <w:r w:rsidRPr="00837297">
        <w:rPr>
          <w:rFonts w:hint="eastAsia"/>
        </w:rPr>
        <w:t>操作系统：</w:t>
      </w:r>
      <w:r w:rsidRPr="00837297">
        <w:rPr>
          <w:rFonts w:hint="eastAsia"/>
        </w:rPr>
        <w:t>Win11</w:t>
      </w:r>
      <w:r w:rsidR="00E10C5C">
        <w:rPr>
          <w:rFonts w:hint="eastAsia"/>
        </w:rPr>
        <w:t xml:space="preserve"> </w:t>
      </w:r>
      <w:r w:rsidR="00E10C5C">
        <w:t>平台：华为</w:t>
      </w:r>
      <w:r w:rsidR="00E10C5C">
        <w:t>eNSP</w:t>
      </w:r>
    </w:p>
    <w:permEnd w:id="1038293568"/>
    <w:p w14:paraId="6A62622A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6B893C42" w14:textId="5878121F" w:rsidR="00FD1A23" w:rsidRDefault="00FD1A23" w:rsidP="00893CE4">
      <w:pPr>
        <w:spacing w:before="120" w:after="120"/>
        <w:ind w:left="420"/>
        <w:jc w:val="left"/>
        <w:rPr>
          <w:b/>
          <w:bCs/>
        </w:rPr>
      </w:pPr>
      <w:permStart w:id="737480772" w:edGrp="everyone"/>
      <w:r>
        <w:rPr>
          <w:rFonts w:hint="eastAsia"/>
          <w:b/>
          <w:bCs/>
        </w:rPr>
        <w:t xml:space="preserve">8.1 </w:t>
      </w:r>
      <w:r w:rsidRPr="00FD1A23">
        <w:rPr>
          <w:rFonts w:hint="eastAsia"/>
          <w:b/>
          <w:bCs/>
        </w:rPr>
        <w:t xml:space="preserve">IPv6 </w:t>
      </w:r>
      <w:r w:rsidRPr="00FD1A23">
        <w:rPr>
          <w:rFonts w:hint="eastAsia"/>
          <w:b/>
          <w:bCs/>
        </w:rPr>
        <w:t>静态路由基础实验</w:t>
      </w:r>
    </w:p>
    <w:p w14:paraId="486E5DE9" w14:textId="05F31E76" w:rsidR="00FD1A23" w:rsidRDefault="002200E0" w:rsidP="00893CE4">
      <w:pPr>
        <w:spacing w:before="120" w:after="120"/>
        <w:ind w:left="420"/>
        <w:jc w:val="left"/>
      </w:pPr>
      <w:r>
        <w:rPr>
          <w:rFonts w:hint="eastAsia"/>
        </w:rPr>
        <w:t xml:space="preserve">1. </w:t>
      </w:r>
      <w:r w:rsidR="00EF4FEE" w:rsidRPr="00EF4FEE">
        <w:rPr>
          <w:rFonts w:hint="eastAsia"/>
        </w:rPr>
        <w:t>完成</w:t>
      </w:r>
      <w:r w:rsidR="00EF4FEE" w:rsidRPr="00EF4FEE">
        <w:rPr>
          <w:rFonts w:hint="eastAsia"/>
        </w:rPr>
        <w:t xml:space="preserve"> R1</w:t>
      </w:r>
      <w:r w:rsidR="00EF4FEE" w:rsidRPr="00EF4FEE">
        <w:rPr>
          <w:rFonts w:hint="eastAsia"/>
        </w:rPr>
        <w:t>、</w:t>
      </w:r>
      <w:r w:rsidR="00EF4FEE" w:rsidRPr="00EF4FEE">
        <w:rPr>
          <w:rFonts w:hint="eastAsia"/>
        </w:rPr>
        <w:t xml:space="preserve"> R2 </w:t>
      </w:r>
      <w:r w:rsidR="00EF4FEE" w:rsidRPr="00EF4FEE">
        <w:rPr>
          <w:rFonts w:hint="eastAsia"/>
        </w:rPr>
        <w:t>及</w:t>
      </w:r>
      <w:r w:rsidR="00EF4FEE" w:rsidRPr="00EF4FEE">
        <w:rPr>
          <w:rFonts w:hint="eastAsia"/>
        </w:rPr>
        <w:t xml:space="preserve"> R3 </w:t>
      </w:r>
      <w:r w:rsidR="00EF4FEE" w:rsidRPr="00EF4FEE">
        <w:rPr>
          <w:rFonts w:hint="eastAsia"/>
        </w:rPr>
        <w:t>的基础配置</w:t>
      </w:r>
    </w:p>
    <w:p w14:paraId="53D36BCA" w14:textId="226679BD" w:rsidR="00BC2524" w:rsidRDefault="00BC2524" w:rsidP="00893CE4">
      <w:pPr>
        <w:spacing w:before="120" w:after="120"/>
        <w:ind w:left="420"/>
        <w:jc w:val="left"/>
        <w:rPr>
          <w:rFonts w:hint="eastAsia"/>
        </w:rPr>
      </w:pPr>
      <w:r>
        <w:tab/>
      </w:r>
      <w:r w:rsidRPr="00BC2524">
        <w:drawing>
          <wp:inline distT="0" distB="0" distL="0" distR="0" wp14:anchorId="50590A45" wp14:editId="206CFF2F">
            <wp:extent cx="3570514" cy="914400"/>
            <wp:effectExtent l="0" t="0" r="0" b="0"/>
            <wp:docPr id="1765401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01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935" cy="9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2D4" w14:textId="6BD53EE9" w:rsidR="00BC2524" w:rsidRDefault="00BC2524" w:rsidP="00893CE4">
      <w:pPr>
        <w:spacing w:before="120" w:after="120"/>
        <w:ind w:left="420"/>
        <w:jc w:val="left"/>
        <w:rPr>
          <w:rFonts w:hint="eastAsia"/>
        </w:rPr>
      </w:pPr>
      <w:r>
        <w:lastRenderedPageBreak/>
        <w:tab/>
      </w:r>
      <w:r w:rsidRPr="00BC2524">
        <w:drawing>
          <wp:inline distT="0" distB="0" distL="0" distR="0" wp14:anchorId="6EDB6202" wp14:editId="590F3844">
            <wp:extent cx="3424959" cy="2669059"/>
            <wp:effectExtent l="0" t="0" r="4445" b="0"/>
            <wp:docPr id="1905105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5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0185" cy="26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58AC" w14:textId="14F1F29A" w:rsidR="00EF4FEE" w:rsidRDefault="00EF4FEE" w:rsidP="00893CE4">
      <w:pPr>
        <w:spacing w:before="120" w:after="120"/>
        <w:ind w:left="420"/>
        <w:jc w:val="left"/>
      </w:pPr>
      <w:r>
        <w:tab/>
      </w:r>
      <w:r w:rsidR="00BC2524" w:rsidRPr="00BC2524">
        <w:drawing>
          <wp:inline distT="0" distB="0" distL="0" distR="0" wp14:anchorId="20F4AD61" wp14:editId="1143C6DE">
            <wp:extent cx="3511728" cy="1131879"/>
            <wp:effectExtent l="0" t="0" r="0" b="0"/>
            <wp:docPr id="1268366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664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6141" cy="11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FC3B" w14:textId="756E45D3" w:rsidR="006C2FBB" w:rsidRDefault="006C2FBB" w:rsidP="00893CE4">
      <w:pPr>
        <w:spacing w:before="120" w:after="120"/>
        <w:ind w:left="420"/>
        <w:jc w:val="left"/>
      </w:pPr>
      <w:r>
        <w:rPr>
          <w:rFonts w:hint="eastAsia"/>
        </w:rPr>
        <w:t xml:space="preserve">2. </w:t>
      </w:r>
      <w:r w:rsidR="007335DC" w:rsidRPr="007335DC">
        <w:rPr>
          <w:rFonts w:hint="eastAsia"/>
        </w:rPr>
        <w:t>在</w:t>
      </w:r>
      <w:r w:rsidR="007335DC" w:rsidRPr="007335DC">
        <w:rPr>
          <w:rFonts w:hint="eastAsia"/>
        </w:rPr>
        <w:t xml:space="preserve"> R1</w:t>
      </w:r>
      <w:r w:rsidR="007335DC" w:rsidRPr="007335DC">
        <w:rPr>
          <w:rFonts w:hint="eastAsia"/>
        </w:rPr>
        <w:t>、</w:t>
      </w:r>
      <w:r w:rsidR="007335DC" w:rsidRPr="007335DC">
        <w:rPr>
          <w:rFonts w:hint="eastAsia"/>
        </w:rPr>
        <w:t xml:space="preserve"> R2 </w:t>
      </w:r>
      <w:r w:rsidR="007335DC" w:rsidRPr="007335DC">
        <w:rPr>
          <w:rFonts w:hint="eastAsia"/>
        </w:rPr>
        <w:t>及</w:t>
      </w:r>
      <w:r w:rsidR="007335DC" w:rsidRPr="007335DC">
        <w:rPr>
          <w:rFonts w:hint="eastAsia"/>
        </w:rPr>
        <w:t xml:space="preserve"> R3 </w:t>
      </w:r>
      <w:r w:rsidR="007335DC" w:rsidRPr="007335DC">
        <w:rPr>
          <w:rFonts w:hint="eastAsia"/>
        </w:rPr>
        <w:t>上完成配置，使得这三台路由器之间能够相互通信</w:t>
      </w:r>
    </w:p>
    <w:p w14:paraId="36072E1E" w14:textId="51266C7C" w:rsidR="00213134" w:rsidRDefault="00213134" w:rsidP="00893CE4">
      <w:pPr>
        <w:spacing w:before="120" w:after="120"/>
        <w:ind w:left="420"/>
        <w:jc w:val="left"/>
        <w:rPr>
          <w:rFonts w:hint="eastAsia"/>
        </w:rPr>
      </w:pPr>
      <w:r>
        <w:tab/>
      </w:r>
      <w:r>
        <w:rPr>
          <w:rFonts w:hint="eastAsia"/>
        </w:rPr>
        <w:t>R1</w:t>
      </w:r>
      <w:r>
        <w:rPr>
          <w:rFonts w:hint="eastAsia"/>
        </w:rPr>
        <w:t>路由表中不存在到</w:t>
      </w:r>
      <w:r>
        <w:rPr>
          <w:rFonts w:hint="eastAsia"/>
        </w:rPr>
        <w:t>FC00:23::3</w:t>
      </w:r>
      <w:r>
        <w:rPr>
          <w:rFonts w:hint="eastAsia"/>
        </w:rPr>
        <w:t>的路由，所以</w:t>
      </w:r>
      <w:r>
        <w:rPr>
          <w:rFonts w:hint="eastAsia"/>
        </w:rPr>
        <w:t>PC1 ping</w:t>
      </w:r>
      <w:r>
        <w:rPr>
          <w:rFonts w:hint="eastAsia"/>
        </w:rPr>
        <w:t>不通</w:t>
      </w:r>
      <w:r>
        <w:rPr>
          <w:rFonts w:hint="eastAsia"/>
        </w:rPr>
        <w:t>PC2</w:t>
      </w:r>
    </w:p>
    <w:p w14:paraId="2F344F23" w14:textId="45609981" w:rsidR="007335DC" w:rsidRDefault="007335DC" w:rsidP="00893CE4">
      <w:pPr>
        <w:spacing w:before="120" w:after="120"/>
        <w:ind w:left="420"/>
        <w:jc w:val="left"/>
      </w:pPr>
      <w:r>
        <w:tab/>
      </w:r>
      <w:r w:rsidR="00213134" w:rsidRPr="00213134">
        <w:drawing>
          <wp:inline distT="0" distB="0" distL="0" distR="0" wp14:anchorId="25EDBB2A" wp14:editId="2D91CAD8">
            <wp:extent cx="3662543" cy="2697734"/>
            <wp:effectExtent l="0" t="0" r="0" b="7620"/>
            <wp:docPr id="602042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42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075" cy="26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4B92" w14:textId="4D03C71E" w:rsidR="00213134" w:rsidRDefault="00213134" w:rsidP="00893CE4">
      <w:pPr>
        <w:spacing w:before="120" w:after="120"/>
        <w:ind w:left="420"/>
        <w:jc w:val="left"/>
      </w:pPr>
      <w:r>
        <w:tab/>
      </w:r>
      <w:r w:rsidR="004C588E">
        <w:rPr>
          <w:rFonts w:hint="eastAsia"/>
        </w:rPr>
        <w:t>手动添加路由后，可以看到有了对应的路由</w:t>
      </w:r>
    </w:p>
    <w:p w14:paraId="40794389" w14:textId="018AD26E" w:rsidR="004C588E" w:rsidRDefault="004C588E" w:rsidP="00893CE4">
      <w:pPr>
        <w:spacing w:before="120" w:after="120"/>
        <w:ind w:left="420"/>
        <w:jc w:val="left"/>
      </w:pPr>
      <w:r>
        <w:lastRenderedPageBreak/>
        <w:tab/>
      </w:r>
      <w:r w:rsidRPr="004C588E">
        <w:drawing>
          <wp:inline distT="0" distB="0" distL="0" distR="0" wp14:anchorId="45B7843A" wp14:editId="2056C1B4">
            <wp:extent cx="3884965" cy="3836403"/>
            <wp:effectExtent l="0" t="0" r="1270" b="0"/>
            <wp:docPr id="2080656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56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98" cy="3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45E8" w14:textId="28E32638" w:rsidR="004C588E" w:rsidRDefault="004C588E" w:rsidP="00893CE4">
      <w:pPr>
        <w:spacing w:before="120" w:after="120"/>
        <w:ind w:left="420"/>
        <w:jc w:val="left"/>
      </w:pPr>
      <w:r>
        <w:tab/>
      </w:r>
      <w:r>
        <w:rPr>
          <w:rFonts w:hint="eastAsia"/>
        </w:rPr>
        <w:t>但这时只连通了</w:t>
      </w:r>
      <w:r>
        <w:rPr>
          <w:rFonts w:hint="eastAsia"/>
        </w:rPr>
        <w:t>R1</w:t>
      </w:r>
      <w:r>
        <w:rPr>
          <w:rFonts w:hint="eastAsia"/>
        </w:rPr>
        <w:t>到</w:t>
      </w:r>
      <w:r>
        <w:rPr>
          <w:rFonts w:hint="eastAsia"/>
        </w:rPr>
        <w:t>R3</w:t>
      </w:r>
      <w:r>
        <w:rPr>
          <w:rFonts w:hint="eastAsia"/>
        </w:rPr>
        <w:t>的路由，</w:t>
      </w:r>
      <w:r>
        <w:rPr>
          <w:rFonts w:hint="eastAsia"/>
        </w:rPr>
        <w:t>R3</w:t>
      </w:r>
      <w:r>
        <w:rPr>
          <w:rFonts w:hint="eastAsia"/>
        </w:rPr>
        <w:t>无法对</w:t>
      </w:r>
      <w:r>
        <w:rPr>
          <w:rFonts w:hint="eastAsia"/>
        </w:rPr>
        <w:t>ping</w:t>
      </w:r>
      <w:r>
        <w:rPr>
          <w:rFonts w:hint="eastAsia"/>
        </w:rPr>
        <w:t>报文做出回应，还要手动添加</w:t>
      </w:r>
      <w:r>
        <w:rPr>
          <w:rFonts w:hint="eastAsia"/>
        </w:rPr>
        <w:t>R3</w:t>
      </w:r>
      <w:r>
        <w:rPr>
          <w:rFonts w:hint="eastAsia"/>
        </w:rPr>
        <w:t>的路由表</w:t>
      </w:r>
    </w:p>
    <w:p w14:paraId="3C21E9E4" w14:textId="02FB6C46" w:rsidR="004C588E" w:rsidRDefault="004C588E" w:rsidP="00893CE4">
      <w:pPr>
        <w:spacing w:before="120" w:after="120"/>
        <w:ind w:left="420"/>
        <w:jc w:val="left"/>
      </w:pPr>
      <w:r>
        <w:tab/>
      </w:r>
      <w:r w:rsidR="00111E31" w:rsidRPr="00111E31">
        <w:drawing>
          <wp:inline distT="0" distB="0" distL="0" distR="0" wp14:anchorId="02756604" wp14:editId="58DB032F">
            <wp:extent cx="3489548" cy="161056"/>
            <wp:effectExtent l="0" t="0" r="0" b="0"/>
            <wp:docPr id="867389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9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370" cy="1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63E5" w14:textId="71E3D5E7" w:rsidR="00A03F7F" w:rsidRDefault="00A03F7F" w:rsidP="00893CE4">
      <w:pPr>
        <w:spacing w:before="120" w:after="120"/>
        <w:ind w:left="420"/>
        <w:jc w:val="left"/>
        <w:rPr>
          <w:rFonts w:hint="eastAsia"/>
        </w:rPr>
      </w:pPr>
      <w:r>
        <w:tab/>
      </w:r>
      <w:r>
        <w:rPr>
          <w:rFonts w:hint="eastAsia"/>
        </w:rPr>
        <w:t>这次便可以了</w:t>
      </w:r>
    </w:p>
    <w:p w14:paraId="17A78F19" w14:textId="1C6D64C7" w:rsidR="00111E31" w:rsidRDefault="00111E31" w:rsidP="00893CE4">
      <w:pPr>
        <w:spacing w:before="120" w:after="120"/>
        <w:ind w:left="420"/>
        <w:jc w:val="left"/>
      </w:pPr>
      <w:r>
        <w:tab/>
      </w:r>
      <w:r w:rsidR="00A03F7F" w:rsidRPr="00A03F7F">
        <w:drawing>
          <wp:inline distT="0" distB="0" distL="0" distR="0" wp14:anchorId="2BBFD799" wp14:editId="190353CC">
            <wp:extent cx="3173215" cy="2148164"/>
            <wp:effectExtent l="0" t="0" r="8255" b="5080"/>
            <wp:docPr id="1727938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38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6281" cy="21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C5BF" w14:textId="77777777" w:rsidR="00B9095E" w:rsidRDefault="00B9095E" w:rsidP="00B9095E">
      <w:pPr>
        <w:spacing w:before="120" w:after="120"/>
        <w:ind w:left="420"/>
        <w:jc w:val="left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 xml:space="preserve"> R1</w:t>
      </w:r>
      <w:r>
        <w:rPr>
          <w:rFonts w:hint="eastAsia"/>
        </w:rPr>
        <w:t>、</w:t>
      </w:r>
      <w:r>
        <w:rPr>
          <w:rFonts w:hint="eastAsia"/>
        </w:rPr>
        <w:t xml:space="preserve"> R2</w:t>
      </w:r>
      <w:r>
        <w:rPr>
          <w:rFonts w:hint="eastAsia"/>
        </w:rPr>
        <w:t>、</w:t>
      </w:r>
      <w:r>
        <w:rPr>
          <w:rFonts w:hint="eastAsia"/>
        </w:rPr>
        <w:t xml:space="preserve"> R3</w:t>
      </w:r>
      <w:r>
        <w:rPr>
          <w:rFonts w:hint="eastAsia"/>
        </w:rPr>
        <w:t>、</w:t>
      </w:r>
      <w:r>
        <w:rPr>
          <w:rFonts w:hint="eastAsia"/>
        </w:rPr>
        <w:t xml:space="preserve"> PC1 </w:t>
      </w:r>
      <w:r>
        <w:rPr>
          <w:rFonts w:hint="eastAsia"/>
        </w:rPr>
        <w:t>及</w:t>
      </w:r>
      <w:r>
        <w:rPr>
          <w:rFonts w:hint="eastAsia"/>
        </w:rPr>
        <w:t xml:space="preserve"> PC2 </w:t>
      </w:r>
      <w:r>
        <w:rPr>
          <w:rFonts w:hint="eastAsia"/>
        </w:rPr>
        <w:t>上完成配置，</w:t>
      </w:r>
      <w:r>
        <w:rPr>
          <w:rFonts w:hint="eastAsia"/>
        </w:rPr>
        <w:t xml:space="preserve"> </w:t>
      </w:r>
      <w:r>
        <w:rPr>
          <w:rFonts w:hint="eastAsia"/>
        </w:rPr>
        <w:t>使得</w:t>
      </w:r>
      <w:r>
        <w:rPr>
          <w:rFonts w:hint="eastAsia"/>
        </w:rPr>
        <w:t xml:space="preserve"> PC1 </w:t>
      </w:r>
      <w:r>
        <w:rPr>
          <w:rFonts w:hint="eastAsia"/>
        </w:rPr>
        <w:t>与</w:t>
      </w:r>
      <w:r>
        <w:rPr>
          <w:rFonts w:hint="eastAsia"/>
        </w:rPr>
        <w:t xml:space="preserve"> PC2 </w:t>
      </w:r>
      <w:r>
        <w:rPr>
          <w:rFonts w:hint="eastAsia"/>
        </w:rPr>
        <w:t>所在网段能够</w:t>
      </w:r>
    </w:p>
    <w:p w14:paraId="2C6C3DE0" w14:textId="3A3F19F6" w:rsidR="00B9095E" w:rsidRDefault="00B9095E" w:rsidP="00B9095E">
      <w:pPr>
        <w:spacing w:before="120" w:after="120"/>
        <w:ind w:left="420"/>
        <w:jc w:val="left"/>
      </w:pPr>
      <w:r>
        <w:rPr>
          <w:rFonts w:hint="eastAsia"/>
        </w:rPr>
        <w:t>相互通信</w:t>
      </w:r>
    </w:p>
    <w:p w14:paraId="54E94374" w14:textId="61167CC1" w:rsidR="00B9095E" w:rsidRDefault="00B9095E" w:rsidP="00B9095E">
      <w:pPr>
        <w:spacing w:before="120" w:after="120"/>
        <w:ind w:left="420"/>
        <w:jc w:val="left"/>
      </w:pPr>
      <w:r>
        <w:tab/>
      </w:r>
      <w:r w:rsidR="006C280E" w:rsidRPr="006C280E">
        <w:drawing>
          <wp:inline distT="0" distB="0" distL="0" distR="0" wp14:anchorId="36BCF505" wp14:editId="7537E73B">
            <wp:extent cx="3440121" cy="662836"/>
            <wp:effectExtent l="0" t="0" r="0" b="4445"/>
            <wp:docPr id="212210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05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6862" cy="6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FA46" w14:textId="004F114E" w:rsidR="006C280E" w:rsidRDefault="006C280E" w:rsidP="00B9095E">
      <w:pPr>
        <w:spacing w:before="120" w:after="120"/>
        <w:ind w:left="420"/>
        <w:jc w:val="left"/>
      </w:pPr>
      <w:r>
        <w:lastRenderedPageBreak/>
        <w:tab/>
      </w:r>
      <w:r w:rsidR="000E73DC" w:rsidRPr="000E73DC">
        <w:drawing>
          <wp:inline distT="0" distB="0" distL="0" distR="0" wp14:anchorId="7457941B" wp14:editId="1C0C62D4">
            <wp:extent cx="3583460" cy="570256"/>
            <wp:effectExtent l="0" t="0" r="0" b="1270"/>
            <wp:docPr id="93704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636" cy="5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F5F1" w14:textId="7EB99B2F" w:rsidR="000E73DC" w:rsidRDefault="000E73DC" w:rsidP="00B9095E">
      <w:pPr>
        <w:spacing w:before="120" w:after="120"/>
        <w:ind w:left="420"/>
        <w:jc w:val="left"/>
        <w:rPr>
          <w:rFonts w:hint="eastAsia"/>
        </w:rPr>
      </w:pPr>
      <w:r>
        <w:tab/>
      </w:r>
      <w:r>
        <w:rPr>
          <w:rFonts w:hint="eastAsia"/>
        </w:rPr>
        <w:t>这时</w:t>
      </w:r>
      <w:r>
        <w:rPr>
          <w:rFonts w:hint="eastAsia"/>
        </w:rPr>
        <w:t>PC1</w:t>
      </w:r>
      <w:r>
        <w:rPr>
          <w:rFonts w:hint="eastAsia"/>
        </w:rPr>
        <w:t>还</w:t>
      </w:r>
      <w:r>
        <w:rPr>
          <w:rFonts w:hint="eastAsia"/>
        </w:rPr>
        <w:t>ping</w:t>
      </w:r>
      <w:r>
        <w:rPr>
          <w:rFonts w:hint="eastAsia"/>
        </w:rPr>
        <w:t>不通</w:t>
      </w:r>
      <w:r>
        <w:rPr>
          <w:rFonts w:hint="eastAsia"/>
        </w:rPr>
        <w:t>PC2</w:t>
      </w:r>
      <w:r>
        <w:rPr>
          <w:rFonts w:hint="eastAsia"/>
        </w:rPr>
        <w:t>，是因为</w:t>
      </w:r>
      <w:r>
        <w:rPr>
          <w:rFonts w:hint="eastAsia"/>
        </w:rPr>
        <w:t>R1</w:t>
      </w:r>
      <w:r>
        <w:rPr>
          <w:rFonts w:hint="eastAsia"/>
        </w:rPr>
        <w:t>没有到</w:t>
      </w:r>
      <w:r>
        <w:rPr>
          <w:rFonts w:hint="eastAsia"/>
        </w:rPr>
        <w:t>PC2</w:t>
      </w:r>
      <w:r>
        <w:rPr>
          <w:rFonts w:hint="eastAsia"/>
        </w:rPr>
        <w:t>的路由</w:t>
      </w:r>
    </w:p>
    <w:p w14:paraId="396583F8" w14:textId="53CB93DB" w:rsidR="000E73DC" w:rsidRDefault="000E73DC" w:rsidP="00B9095E">
      <w:pPr>
        <w:spacing w:before="120" w:after="120"/>
        <w:ind w:left="420"/>
        <w:jc w:val="left"/>
      </w:pPr>
      <w:r>
        <w:tab/>
      </w:r>
      <w:r w:rsidRPr="000E73DC">
        <w:drawing>
          <wp:inline distT="0" distB="0" distL="0" distR="0" wp14:anchorId="43F416AB" wp14:editId="08A61969">
            <wp:extent cx="3336325" cy="1583597"/>
            <wp:effectExtent l="0" t="0" r="0" b="0"/>
            <wp:docPr id="338322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22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4224" cy="15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A9EA" w14:textId="62AC01C8" w:rsidR="00BD2319" w:rsidRDefault="00BD2319" w:rsidP="00B9095E">
      <w:pPr>
        <w:spacing w:before="120" w:after="120"/>
        <w:ind w:left="420"/>
        <w:jc w:val="left"/>
      </w:pPr>
      <w:r>
        <w:tab/>
      </w:r>
      <w:r w:rsidR="00303E33">
        <w:rPr>
          <w:rFonts w:hint="eastAsia"/>
        </w:rPr>
        <w:t>进行配置</w:t>
      </w:r>
    </w:p>
    <w:p w14:paraId="0CA08A69" w14:textId="22F01EC4" w:rsidR="00303E33" w:rsidRDefault="00303E33" w:rsidP="00B9095E">
      <w:pPr>
        <w:spacing w:before="120" w:after="120"/>
        <w:ind w:left="420"/>
        <w:jc w:val="left"/>
      </w:pPr>
      <w:r>
        <w:tab/>
      </w:r>
      <w:r w:rsidRPr="00303E33">
        <w:drawing>
          <wp:inline distT="0" distB="0" distL="0" distR="0" wp14:anchorId="70D90377" wp14:editId="29259B85">
            <wp:extent cx="3212757" cy="198581"/>
            <wp:effectExtent l="0" t="0" r="0" b="0"/>
            <wp:docPr id="1054715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5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7195" cy="2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3DD4" w14:textId="450F67A2" w:rsidR="00303E33" w:rsidRDefault="00303E33" w:rsidP="00B9095E">
      <w:pPr>
        <w:spacing w:before="120" w:after="120"/>
        <w:ind w:left="420"/>
        <w:jc w:val="left"/>
      </w:pPr>
      <w:r>
        <w:tab/>
      </w:r>
      <w:r w:rsidR="00123603" w:rsidRPr="00123603">
        <w:drawing>
          <wp:inline distT="0" distB="0" distL="0" distR="0" wp14:anchorId="7B078A43" wp14:editId="0614F335">
            <wp:extent cx="3346210" cy="296781"/>
            <wp:effectExtent l="0" t="0" r="6985" b="8255"/>
            <wp:docPr id="72682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2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2262" cy="29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7C0A" w14:textId="081A9431" w:rsidR="00123603" w:rsidRDefault="00123603" w:rsidP="00B9095E">
      <w:pPr>
        <w:spacing w:before="120" w:after="120"/>
        <w:ind w:left="420"/>
        <w:jc w:val="left"/>
      </w:pPr>
      <w:r>
        <w:tab/>
      </w:r>
      <w:r w:rsidR="00EB5580" w:rsidRPr="00EB5580">
        <w:drawing>
          <wp:inline distT="0" distB="0" distL="0" distR="0" wp14:anchorId="7EB3D21F" wp14:editId="1FB3AF71">
            <wp:extent cx="3247356" cy="158408"/>
            <wp:effectExtent l="0" t="0" r="0" b="0"/>
            <wp:docPr id="567708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08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429" cy="1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2DE6" w14:textId="0CC0E941" w:rsidR="00A309CA" w:rsidRDefault="00A309CA" w:rsidP="00B9095E">
      <w:pPr>
        <w:spacing w:before="120" w:after="120"/>
        <w:ind w:left="420"/>
        <w:jc w:val="left"/>
      </w:pPr>
      <w:r>
        <w:tab/>
      </w:r>
      <w:r>
        <w:rPr>
          <w:rFonts w:hint="eastAsia"/>
        </w:rPr>
        <w:t>这次就可以</w:t>
      </w:r>
      <w:r>
        <w:rPr>
          <w:rFonts w:hint="eastAsia"/>
        </w:rPr>
        <w:t>ping</w:t>
      </w:r>
      <w:r>
        <w:rPr>
          <w:rFonts w:hint="eastAsia"/>
        </w:rPr>
        <w:t>通了</w:t>
      </w:r>
    </w:p>
    <w:p w14:paraId="0E90157C" w14:textId="06440640" w:rsidR="00A309CA" w:rsidRDefault="00A309CA" w:rsidP="00B9095E">
      <w:pPr>
        <w:spacing w:before="120" w:after="120"/>
        <w:ind w:left="420"/>
        <w:jc w:val="left"/>
      </w:pPr>
      <w:r>
        <w:tab/>
      </w:r>
      <w:r w:rsidRPr="00A309CA">
        <w:drawing>
          <wp:inline distT="0" distB="0" distL="0" distR="0" wp14:anchorId="7AB081F0" wp14:editId="0BFCDA54">
            <wp:extent cx="3415408" cy="1647618"/>
            <wp:effectExtent l="0" t="0" r="0" b="0"/>
            <wp:docPr id="737824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48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6055" cy="16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7361" w14:textId="0E74CBC7" w:rsidR="00FF0DD8" w:rsidRPr="00FF0DD8" w:rsidRDefault="00FF0DD8" w:rsidP="00B9095E">
      <w:pPr>
        <w:spacing w:before="120" w:after="120"/>
        <w:ind w:left="420"/>
        <w:jc w:val="left"/>
        <w:rPr>
          <w:b/>
          <w:bCs/>
        </w:rPr>
      </w:pPr>
      <w:r w:rsidRPr="00FF0DD8">
        <w:rPr>
          <w:rFonts w:hint="eastAsia"/>
          <w:b/>
          <w:bCs/>
        </w:rPr>
        <w:t xml:space="preserve">8.2 </w:t>
      </w:r>
      <w:r w:rsidRPr="00FF0DD8">
        <w:rPr>
          <w:rFonts w:hint="eastAsia"/>
          <w:b/>
          <w:bCs/>
        </w:rPr>
        <w:t xml:space="preserve">OSPFv3 </w:t>
      </w:r>
      <w:r w:rsidRPr="00FF0DD8">
        <w:rPr>
          <w:rFonts w:hint="eastAsia"/>
          <w:b/>
          <w:bCs/>
        </w:rPr>
        <w:t>基础实验（单区域）</w:t>
      </w:r>
    </w:p>
    <w:p w14:paraId="5509476A" w14:textId="419565E0" w:rsidR="00FF0DD8" w:rsidRDefault="00FF0DD8" w:rsidP="00B9095E">
      <w:pPr>
        <w:spacing w:before="120" w:after="120"/>
        <w:ind w:left="420"/>
        <w:jc w:val="left"/>
      </w:pPr>
      <w:r>
        <w:rPr>
          <w:rFonts w:hint="eastAsia"/>
        </w:rPr>
        <w:t xml:space="preserve">1. </w:t>
      </w:r>
      <w:r w:rsidR="00792A48" w:rsidRPr="00792A48">
        <w:rPr>
          <w:rFonts w:hint="eastAsia"/>
        </w:rPr>
        <w:t>完成</w:t>
      </w:r>
      <w:r w:rsidR="00792A48" w:rsidRPr="00792A48">
        <w:rPr>
          <w:rFonts w:hint="eastAsia"/>
        </w:rPr>
        <w:t>R1</w:t>
      </w:r>
      <w:r w:rsidR="00792A48" w:rsidRPr="00792A48">
        <w:rPr>
          <w:rFonts w:hint="eastAsia"/>
        </w:rPr>
        <w:t>、</w:t>
      </w:r>
      <w:r w:rsidR="00792A48" w:rsidRPr="00792A48">
        <w:rPr>
          <w:rFonts w:hint="eastAsia"/>
        </w:rPr>
        <w:t xml:space="preserve"> R2</w:t>
      </w:r>
      <w:r w:rsidR="00792A48" w:rsidRPr="00792A48">
        <w:rPr>
          <w:rFonts w:hint="eastAsia"/>
        </w:rPr>
        <w:t>及</w:t>
      </w:r>
      <w:r w:rsidR="00792A48" w:rsidRPr="00792A48">
        <w:rPr>
          <w:rFonts w:hint="eastAsia"/>
        </w:rPr>
        <w:t>R3</w:t>
      </w:r>
      <w:r w:rsidR="00792A48" w:rsidRPr="00792A48">
        <w:rPr>
          <w:rFonts w:hint="eastAsia"/>
        </w:rPr>
        <w:t>的基础配置</w:t>
      </w:r>
    </w:p>
    <w:p w14:paraId="76BA7519" w14:textId="77227859" w:rsidR="00792A48" w:rsidRDefault="00792A48" w:rsidP="00B9095E">
      <w:pPr>
        <w:spacing w:before="120" w:after="120"/>
        <w:ind w:left="420"/>
        <w:jc w:val="left"/>
      </w:pPr>
      <w:r>
        <w:lastRenderedPageBreak/>
        <w:tab/>
      </w:r>
      <w:r w:rsidRPr="00792A48">
        <w:drawing>
          <wp:inline distT="0" distB="0" distL="0" distR="0" wp14:anchorId="006FDA75" wp14:editId="2E18745F">
            <wp:extent cx="2921138" cy="2305859"/>
            <wp:effectExtent l="0" t="0" r="0" b="0"/>
            <wp:docPr id="935815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15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524" cy="23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3AD" w14:textId="2F30E07C" w:rsidR="00792A48" w:rsidRDefault="00792A48" w:rsidP="00B9095E">
      <w:pPr>
        <w:spacing w:before="120" w:after="120"/>
        <w:ind w:left="420"/>
        <w:jc w:val="left"/>
      </w:pPr>
      <w:r>
        <w:tab/>
      </w:r>
      <w:r w:rsidR="00723D48" w:rsidRPr="00723D48">
        <w:drawing>
          <wp:inline distT="0" distB="0" distL="0" distR="0" wp14:anchorId="0120C560" wp14:editId="37737D35">
            <wp:extent cx="2980450" cy="2339623"/>
            <wp:effectExtent l="0" t="0" r="0" b="3810"/>
            <wp:docPr id="826919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194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4584" cy="23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CFE4" w14:textId="2D110190" w:rsidR="00723D48" w:rsidRDefault="00723D48" w:rsidP="00B9095E">
      <w:pPr>
        <w:spacing w:before="120" w:after="120"/>
        <w:ind w:left="420"/>
        <w:jc w:val="left"/>
      </w:pPr>
      <w:r>
        <w:tab/>
      </w:r>
      <w:r w:rsidR="002F65F8" w:rsidRPr="002F65F8">
        <w:drawing>
          <wp:inline distT="0" distB="0" distL="0" distR="0" wp14:anchorId="0075BBB8" wp14:editId="54770D64">
            <wp:extent cx="3015049" cy="2029700"/>
            <wp:effectExtent l="0" t="0" r="0" b="8890"/>
            <wp:docPr id="42593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1213" cy="20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C97E" w14:textId="76CB2FA4" w:rsidR="002F65F8" w:rsidRDefault="002F65F8" w:rsidP="00B9095E">
      <w:pPr>
        <w:spacing w:before="120" w:after="120"/>
        <w:ind w:left="420"/>
        <w:jc w:val="left"/>
      </w:pPr>
      <w:r>
        <w:rPr>
          <w:rFonts w:hint="eastAsia"/>
        </w:rPr>
        <w:t xml:space="preserve">2. </w:t>
      </w:r>
      <w:r w:rsidR="00AA07A1" w:rsidRPr="00AA07A1">
        <w:rPr>
          <w:rFonts w:hint="eastAsia"/>
        </w:rPr>
        <w:t>在</w:t>
      </w:r>
      <w:r w:rsidR="00AA07A1" w:rsidRPr="00AA07A1">
        <w:rPr>
          <w:rFonts w:hint="eastAsia"/>
        </w:rPr>
        <w:t>R1</w:t>
      </w:r>
      <w:r w:rsidR="00AA07A1" w:rsidRPr="00AA07A1">
        <w:rPr>
          <w:rFonts w:hint="eastAsia"/>
        </w:rPr>
        <w:t>、</w:t>
      </w:r>
      <w:r w:rsidR="00AA07A1" w:rsidRPr="00AA07A1">
        <w:rPr>
          <w:rFonts w:hint="eastAsia"/>
        </w:rPr>
        <w:t xml:space="preserve"> R2</w:t>
      </w:r>
      <w:r w:rsidR="00AA07A1" w:rsidRPr="00AA07A1">
        <w:rPr>
          <w:rFonts w:hint="eastAsia"/>
        </w:rPr>
        <w:t>及</w:t>
      </w:r>
      <w:r w:rsidR="00AA07A1" w:rsidRPr="00AA07A1">
        <w:rPr>
          <w:rFonts w:hint="eastAsia"/>
        </w:rPr>
        <w:t>R3</w:t>
      </w:r>
      <w:r w:rsidR="00AA07A1" w:rsidRPr="00AA07A1">
        <w:rPr>
          <w:rFonts w:hint="eastAsia"/>
        </w:rPr>
        <w:t>上完成</w:t>
      </w:r>
      <w:r w:rsidR="00AA07A1" w:rsidRPr="00AA07A1">
        <w:rPr>
          <w:rFonts w:hint="eastAsia"/>
        </w:rPr>
        <w:t>OSPFv3</w:t>
      </w:r>
      <w:r w:rsidR="00AA07A1" w:rsidRPr="00AA07A1">
        <w:rPr>
          <w:rFonts w:hint="eastAsia"/>
        </w:rPr>
        <w:t>配置</w:t>
      </w:r>
    </w:p>
    <w:p w14:paraId="5FB96833" w14:textId="375C1EB1" w:rsidR="00AA07A1" w:rsidRDefault="00AA07A1" w:rsidP="00B9095E">
      <w:pPr>
        <w:spacing w:before="120" w:after="120"/>
        <w:ind w:left="420"/>
        <w:jc w:val="left"/>
      </w:pPr>
      <w:r>
        <w:lastRenderedPageBreak/>
        <w:tab/>
      </w:r>
      <w:r w:rsidR="008F75D1" w:rsidRPr="008F75D1">
        <w:drawing>
          <wp:inline distT="0" distB="0" distL="0" distR="0" wp14:anchorId="64123BA6" wp14:editId="5648EAE6">
            <wp:extent cx="2901367" cy="2170653"/>
            <wp:effectExtent l="0" t="0" r="0" b="1270"/>
            <wp:docPr id="804597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97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4383" cy="217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E370" w14:textId="637A3E84" w:rsidR="008F75D1" w:rsidRDefault="008F75D1" w:rsidP="00B9095E">
      <w:pPr>
        <w:spacing w:before="120" w:after="120"/>
        <w:ind w:left="420"/>
        <w:jc w:val="left"/>
      </w:pPr>
      <w:r>
        <w:tab/>
      </w:r>
      <w:r w:rsidR="009E224C" w:rsidRPr="009E224C">
        <w:drawing>
          <wp:inline distT="0" distB="0" distL="0" distR="0" wp14:anchorId="63BD2910" wp14:editId="78C3D9EC">
            <wp:extent cx="2812398" cy="2111035"/>
            <wp:effectExtent l="0" t="0" r="7620" b="3810"/>
            <wp:docPr id="1937859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596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7760" cy="2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63CC" w14:textId="29CFCE80" w:rsidR="009E224C" w:rsidRDefault="009E224C" w:rsidP="00B9095E">
      <w:pPr>
        <w:spacing w:before="120" w:after="120"/>
        <w:ind w:left="420"/>
        <w:jc w:val="left"/>
      </w:pPr>
      <w:r>
        <w:tab/>
      </w:r>
      <w:r w:rsidR="002C0691" w:rsidRPr="002C0691">
        <w:drawing>
          <wp:inline distT="0" distB="0" distL="0" distR="0" wp14:anchorId="2431BE0C" wp14:editId="644A3480">
            <wp:extent cx="2881416" cy="2145133"/>
            <wp:effectExtent l="0" t="0" r="0" b="7620"/>
            <wp:docPr id="1237979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794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3082" cy="21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1ED4" w14:textId="21376999" w:rsidR="00367361" w:rsidRDefault="00367361" w:rsidP="00B9095E">
      <w:pPr>
        <w:spacing w:before="120" w:after="120"/>
        <w:ind w:left="420"/>
        <w:jc w:val="left"/>
        <w:rPr>
          <w:rFonts w:hint="eastAsia"/>
        </w:rPr>
      </w:pPr>
      <w:r>
        <w:tab/>
      </w:r>
      <w:r>
        <w:rPr>
          <w:rFonts w:hint="eastAsia"/>
        </w:rPr>
        <w:t>R1</w:t>
      </w:r>
      <w:r>
        <w:rPr>
          <w:rFonts w:hint="eastAsia"/>
        </w:rPr>
        <w:t>的路由表中出现了对应的路由</w:t>
      </w:r>
    </w:p>
    <w:p w14:paraId="0C0BFAD4" w14:textId="173EF224" w:rsidR="002C0691" w:rsidRDefault="002C0691" w:rsidP="00B9095E">
      <w:pPr>
        <w:spacing w:before="120" w:after="120"/>
        <w:ind w:left="420"/>
        <w:jc w:val="left"/>
      </w:pPr>
      <w:r>
        <w:lastRenderedPageBreak/>
        <w:tab/>
      </w:r>
      <w:r w:rsidR="00367361" w:rsidRPr="00367361">
        <w:drawing>
          <wp:inline distT="0" distB="0" distL="0" distR="0" wp14:anchorId="64DC14D6" wp14:editId="51E743F1">
            <wp:extent cx="3106375" cy="3484605"/>
            <wp:effectExtent l="0" t="0" r="0" b="1905"/>
            <wp:docPr id="1521046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461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8893" cy="3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F9DD" w14:textId="2D630D9B" w:rsidR="00A418AC" w:rsidRDefault="00A418AC" w:rsidP="00B9095E">
      <w:pPr>
        <w:spacing w:before="120" w:after="120"/>
        <w:ind w:left="420"/>
        <w:jc w:val="left"/>
      </w:pPr>
      <w:r>
        <w:rPr>
          <w:rFonts w:hint="eastAsia"/>
        </w:rPr>
        <w:t xml:space="preserve">3. </w:t>
      </w:r>
      <w:r w:rsidRPr="00A418AC">
        <w:rPr>
          <w:rFonts w:hint="eastAsia"/>
        </w:rPr>
        <w:t>PC1</w:t>
      </w:r>
      <w:r w:rsidRPr="00A418AC">
        <w:rPr>
          <w:rFonts w:hint="eastAsia"/>
        </w:rPr>
        <w:t>及</w:t>
      </w:r>
      <w:r w:rsidRPr="00A418AC">
        <w:rPr>
          <w:rFonts w:hint="eastAsia"/>
        </w:rPr>
        <w:t>PC2</w:t>
      </w:r>
      <w:r w:rsidRPr="00A418AC">
        <w:rPr>
          <w:rFonts w:hint="eastAsia"/>
        </w:rPr>
        <w:t>上完成配置，测试网络连通性</w:t>
      </w:r>
    </w:p>
    <w:p w14:paraId="1505DF03" w14:textId="4096B35D" w:rsidR="00471F7A" w:rsidRDefault="00471F7A" w:rsidP="00B9095E">
      <w:pPr>
        <w:spacing w:before="120" w:after="120"/>
        <w:ind w:left="420"/>
        <w:jc w:val="left"/>
        <w:rPr>
          <w:rFonts w:hint="eastAsia"/>
        </w:rPr>
      </w:pPr>
      <w:r>
        <w:tab/>
      </w:r>
      <w:r>
        <w:rPr>
          <w:rFonts w:hint="eastAsia"/>
        </w:rPr>
        <w:t>完美</w:t>
      </w:r>
    </w:p>
    <w:p w14:paraId="47C36524" w14:textId="489F15A3" w:rsidR="00A418AC" w:rsidRDefault="00A418AC" w:rsidP="00B9095E">
      <w:pPr>
        <w:spacing w:before="120" w:after="120"/>
        <w:ind w:left="420"/>
        <w:jc w:val="left"/>
      </w:pPr>
      <w:r>
        <w:tab/>
      </w:r>
      <w:r w:rsidR="00471F7A" w:rsidRPr="00471F7A">
        <w:drawing>
          <wp:inline distT="0" distB="0" distL="0" distR="0" wp14:anchorId="1A0DD70C" wp14:editId="6041A0C1">
            <wp:extent cx="3959105" cy="1900279"/>
            <wp:effectExtent l="0" t="0" r="3810" b="5080"/>
            <wp:docPr id="327199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99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3177" cy="19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8A2C" w14:textId="39A12A28" w:rsidR="001F3BAB" w:rsidRPr="001F3BAB" w:rsidRDefault="001F3BAB" w:rsidP="00B9095E">
      <w:pPr>
        <w:spacing w:before="120" w:after="120"/>
        <w:ind w:left="420"/>
        <w:jc w:val="left"/>
        <w:rPr>
          <w:b/>
          <w:bCs/>
        </w:rPr>
      </w:pPr>
      <w:r w:rsidRPr="001F3BAB">
        <w:rPr>
          <w:rFonts w:hint="eastAsia"/>
          <w:b/>
          <w:bCs/>
        </w:rPr>
        <w:t xml:space="preserve">8.3 </w:t>
      </w:r>
      <w:r w:rsidRPr="001F3BAB">
        <w:rPr>
          <w:rFonts w:hint="eastAsia"/>
          <w:b/>
          <w:bCs/>
        </w:rPr>
        <w:t xml:space="preserve">OSPFv3 </w:t>
      </w:r>
      <w:r w:rsidRPr="001F3BAB">
        <w:rPr>
          <w:rFonts w:hint="eastAsia"/>
          <w:b/>
          <w:bCs/>
        </w:rPr>
        <w:t>基础实验（多区域）</w:t>
      </w:r>
    </w:p>
    <w:p w14:paraId="4DF4472B" w14:textId="5615C98B" w:rsidR="001F3BAB" w:rsidRDefault="001F3BAB" w:rsidP="00B9095E">
      <w:pPr>
        <w:spacing w:before="120" w:after="120"/>
        <w:ind w:left="420"/>
        <w:jc w:val="left"/>
      </w:pPr>
      <w:r>
        <w:rPr>
          <w:rFonts w:hint="eastAsia"/>
        </w:rPr>
        <w:t xml:space="preserve">1. </w:t>
      </w:r>
      <w:r w:rsidR="006B593A" w:rsidRPr="006B593A">
        <w:rPr>
          <w:rFonts w:hint="eastAsia"/>
        </w:rPr>
        <w:t>完成</w:t>
      </w:r>
      <w:r w:rsidR="006B593A" w:rsidRPr="006B593A">
        <w:rPr>
          <w:rFonts w:hint="eastAsia"/>
        </w:rPr>
        <w:t>R1~R6</w:t>
      </w:r>
      <w:r w:rsidR="006B593A" w:rsidRPr="006B593A">
        <w:rPr>
          <w:rFonts w:hint="eastAsia"/>
        </w:rPr>
        <w:t>的</w:t>
      </w:r>
      <w:r w:rsidR="006B593A" w:rsidRPr="006B593A">
        <w:rPr>
          <w:rFonts w:hint="eastAsia"/>
        </w:rPr>
        <w:t>IPv6</w:t>
      </w:r>
      <w:r w:rsidR="006B593A" w:rsidRPr="006B593A">
        <w:rPr>
          <w:rFonts w:hint="eastAsia"/>
        </w:rPr>
        <w:t>接口配置</w:t>
      </w:r>
    </w:p>
    <w:p w14:paraId="4D810731" w14:textId="2654EFA9" w:rsidR="006B2C57" w:rsidRDefault="006B2C57" w:rsidP="00B9095E">
      <w:pPr>
        <w:spacing w:before="120" w:after="120"/>
        <w:ind w:left="420"/>
        <w:jc w:val="left"/>
      </w:pPr>
      <w:r>
        <w:lastRenderedPageBreak/>
        <w:tab/>
      </w:r>
      <w:r w:rsidR="00C54EA4" w:rsidRPr="00C54EA4">
        <w:drawing>
          <wp:inline distT="0" distB="0" distL="0" distR="0" wp14:anchorId="237AF5E5" wp14:editId="3C356C57">
            <wp:extent cx="3138616" cy="2074162"/>
            <wp:effectExtent l="0" t="0" r="5080" b="2540"/>
            <wp:docPr id="507593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939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0324" cy="2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913" w14:textId="610AF2AE" w:rsidR="00C54EA4" w:rsidRDefault="00C54EA4" w:rsidP="00B9095E">
      <w:pPr>
        <w:spacing w:before="120" w:after="120"/>
        <w:ind w:left="420"/>
        <w:jc w:val="left"/>
      </w:pPr>
      <w:r>
        <w:tab/>
      </w:r>
      <w:r w:rsidR="00FA5BB4" w:rsidRPr="00FA5BB4">
        <w:drawing>
          <wp:inline distT="0" distB="0" distL="0" distR="0" wp14:anchorId="7C0CE1B0" wp14:editId="2A86C061">
            <wp:extent cx="3000754" cy="3850366"/>
            <wp:effectExtent l="0" t="0" r="9525" b="0"/>
            <wp:docPr id="1731072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727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4104" cy="38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36E" w14:textId="51491DC0" w:rsidR="00FA5BB4" w:rsidRDefault="00FA5BB4" w:rsidP="00B9095E">
      <w:pPr>
        <w:spacing w:before="120" w:after="120"/>
        <w:ind w:left="420"/>
        <w:jc w:val="left"/>
      </w:pPr>
      <w:r>
        <w:lastRenderedPageBreak/>
        <w:tab/>
      </w:r>
      <w:r w:rsidR="009E7618" w:rsidRPr="009E7618">
        <w:drawing>
          <wp:inline distT="0" distB="0" distL="0" distR="0" wp14:anchorId="7D073A92" wp14:editId="7F2DF720">
            <wp:extent cx="2890931" cy="3252298"/>
            <wp:effectExtent l="0" t="0" r="5080" b="5715"/>
            <wp:docPr id="574754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548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3746" cy="32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512E" w14:textId="076E3FAE" w:rsidR="009E7618" w:rsidRDefault="009E7618" w:rsidP="00B9095E">
      <w:pPr>
        <w:spacing w:before="120" w:after="120"/>
        <w:ind w:left="420"/>
        <w:jc w:val="left"/>
      </w:pPr>
      <w:r>
        <w:tab/>
      </w:r>
      <w:r w:rsidRPr="009E7618">
        <w:drawing>
          <wp:inline distT="0" distB="0" distL="0" distR="0" wp14:anchorId="2B8DA68B" wp14:editId="702FB580">
            <wp:extent cx="3365981" cy="805358"/>
            <wp:effectExtent l="0" t="0" r="6350" b="0"/>
            <wp:docPr id="90732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246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1173" cy="8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4914" w14:textId="61C36A48" w:rsidR="009E7618" w:rsidRDefault="009E7618" w:rsidP="00B9095E">
      <w:pPr>
        <w:spacing w:before="120" w:after="120"/>
        <w:ind w:left="420"/>
        <w:jc w:val="left"/>
      </w:pPr>
      <w:r>
        <w:tab/>
      </w:r>
      <w:r w:rsidR="00B23F03" w:rsidRPr="00B23F03">
        <w:drawing>
          <wp:inline distT="0" distB="0" distL="0" distR="0" wp14:anchorId="20D13309" wp14:editId="235E1CBC">
            <wp:extent cx="3390694" cy="967775"/>
            <wp:effectExtent l="0" t="0" r="635" b="3810"/>
            <wp:docPr id="595525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52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6852" cy="9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46CE" w14:textId="5237F075" w:rsidR="00B23F03" w:rsidRDefault="00B23F03" w:rsidP="00B9095E">
      <w:pPr>
        <w:spacing w:before="120" w:after="120"/>
        <w:ind w:left="420"/>
        <w:jc w:val="left"/>
      </w:pPr>
      <w:r>
        <w:tab/>
      </w:r>
      <w:r w:rsidR="008474A6" w:rsidRPr="008474A6">
        <w:drawing>
          <wp:inline distT="0" distB="0" distL="0" distR="0" wp14:anchorId="4710A886" wp14:editId="09341658">
            <wp:extent cx="3440121" cy="704943"/>
            <wp:effectExtent l="0" t="0" r="8255" b="0"/>
            <wp:docPr id="2111985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56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9194" cy="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97AB" w14:textId="4A937900" w:rsidR="008474A6" w:rsidRDefault="008474A6" w:rsidP="00B9095E">
      <w:pPr>
        <w:spacing w:before="120" w:after="120"/>
        <w:ind w:left="420"/>
        <w:jc w:val="left"/>
      </w:pPr>
      <w:r>
        <w:rPr>
          <w:rFonts w:hint="eastAsia"/>
        </w:rPr>
        <w:t xml:space="preserve">2. </w:t>
      </w:r>
      <w:r w:rsidR="00404A13" w:rsidRPr="00404A13">
        <w:rPr>
          <w:rFonts w:hint="eastAsia"/>
        </w:rPr>
        <w:t>完成</w:t>
      </w:r>
      <w:r w:rsidR="00404A13" w:rsidRPr="00404A13">
        <w:rPr>
          <w:rFonts w:hint="eastAsia"/>
        </w:rPr>
        <w:t>R1~R6</w:t>
      </w:r>
      <w:r w:rsidR="00404A13" w:rsidRPr="00404A13">
        <w:rPr>
          <w:rFonts w:hint="eastAsia"/>
        </w:rPr>
        <w:t>的</w:t>
      </w:r>
      <w:r w:rsidR="00404A13" w:rsidRPr="00404A13">
        <w:rPr>
          <w:rFonts w:hint="eastAsia"/>
        </w:rPr>
        <w:t>OSPFv3</w:t>
      </w:r>
      <w:r w:rsidR="00404A13" w:rsidRPr="00404A13">
        <w:rPr>
          <w:rFonts w:hint="eastAsia"/>
        </w:rPr>
        <w:t>基础配置</w:t>
      </w:r>
    </w:p>
    <w:p w14:paraId="27C1E171" w14:textId="0432E040" w:rsidR="00A005DD" w:rsidRDefault="00A005DD" w:rsidP="00B9095E">
      <w:pPr>
        <w:spacing w:before="120" w:after="120"/>
        <w:ind w:left="420"/>
        <w:jc w:val="left"/>
      </w:pPr>
      <w:r>
        <w:tab/>
      </w:r>
      <w:r w:rsidR="00404A13" w:rsidRPr="00404A13">
        <w:drawing>
          <wp:inline distT="0" distB="0" distL="0" distR="0" wp14:anchorId="2ED1A4BC" wp14:editId="553C9370">
            <wp:extent cx="2466409" cy="1711762"/>
            <wp:effectExtent l="0" t="0" r="0" b="3175"/>
            <wp:docPr id="1148326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269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0417" cy="17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E41F" w14:textId="7FCF2144" w:rsidR="00B45F25" w:rsidRDefault="00B45F25" w:rsidP="00B9095E">
      <w:pPr>
        <w:spacing w:before="120" w:after="120"/>
        <w:ind w:left="420"/>
        <w:jc w:val="left"/>
      </w:pPr>
      <w:r>
        <w:lastRenderedPageBreak/>
        <w:tab/>
      </w:r>
      <w:r w:rsidR="001A2959" w:rsidRPr="001A2959">
        <w:drawing>
          <wp:inline distT="0" distB="0" distL="0" distR="0" wp14:anchorId="483C3553" wp14:editId="71921959">
            <wp:extent cx="2594919" cy="1962167"/>
            <wp:effectExtent l="0" t="0" r="0" b="0"/>
            <wp:docPr id="28538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861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233" cy="19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6209" w14:textId="412D204F" w:rsidR="001A2959" w:rsidRDefault="001A2959" w:rsidP="00B9095E">
      <w:pPr>
        <w:spacing w:before="120" w:after="120"/>
        <w:ind w:left="420"/>
        <w:jc w:val="left"/>
      </w:pPr>
      <w:r>
        <w:tab/>
      </w:r>
      <w:r w:rsidR="00FF015F" w:rsidRPr="00FF015F">
        <w:drawing>
          <wp:inline distT="0" distB="0" distL="0" distR="0" wp14:anchorId="7B3D47FF" wp14:editId="50DC89A8">
            <wp:extent cx="2639403" cy="2483379"/>
            <wp:effectExtent l="0" t="0" r="8890" b="0"/>
            <wp:docPr id="1832315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53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5223" cy="248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4227" w14:textId="2B55EDB2" w:rsidR="00FF015F" w:rsidRDefault="00FF015F" w:rsidP="00B9095E">
      <w:pPr>
        <w:spacing w:before="120" w:after="120"/>
        <w:ind w:left="420"/>
        <w:jc w:val="left"/>
      </w:pPr>
      <w:r>
        <w:tab/>
      </w:r>
      <w:r w:rsidR="00AF4B51" w:rsidRPr="00AF4B51">
        <w:drawing>
          <wp:inline distT="0" distB="0" distL="0" distR="0" wp14:anchorId="1A8C8428" wp14:editId="45B18586">
            <wp:extent cx="2846997" cy="1194783"/>
            <wp:effectExtent l="0" t="0" r="0" b="5715"/>
            <wp:docPr id="851821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212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2346" cy="11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7145" w14:textId="4D9A0E0E" w:rsidR="00AF4B51" w:rsidRDefault="00AF4B51" w:rsidP="00B9095E">
      <w:pPr>
        <w:spacing w:before="120" w:after="120"/>
        <w:ind w:left="420"/>
        <w:jc w:val="left"/>
      </w:pPr>
      <w:r>
        <w:tab/>
      </w:r>
      <w:r w:rsidR="00FE7387" w:rsidRPr="00FE7387">
        <w:drawing>
          <wp:inline distT="0" distB="0" distL="0" distR="0" wp14:anchorId="2A1A1BCF" wp14:editId="3E695B83">
            <wp:extent cx="2817341" cy="1248277"/>
            <wp:effectExtent l="0" t="0" r="2540" b="9525"/>
            <wp:docPr id="654313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136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1010" cy="12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71B3" w14:textId="689BC7A3" w:rsidR="00FE7387" w:rsidRDefault="00FE7387" w:rsidP="00B9095E">
      <w:pPr>
        <w:spacing w:before="120" w:after="120"/>
        <w:ind w:left="420"/>
        <w:jc w:val="left"/>
      </w:pPr>
      <w:r>
        <w:lastRenderedPageBreak/>
        <w:tab/>
      </w:r>
      <w:r w:rsidR="0086049F" w:rsidRPr="0086049F">
        <w:drawing>
          <wp:inline distT="0" distB="0" distL="0" distR="0" wp14:anchorId="3B469DAB" wp14:editId="415192BF">
            <wp:extent cx="2837112" cy="1261714"/>
            <wp:effectExtent l="0" t="0" r="1905" b="0"/>
            <wp:docPr id="1705021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213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1539" cy="12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6AE" w14:textId="216F210B" w:rsidR="0086049F" w:rsidRDefault="0086049F" w:rsidP="00B9095E">
      <w:pPr>
        <w:spacing w:before="120" w:after="120"/>
        <w:ind w:left="420"/>
        <w:jc w:val="left"/>
      </w:pPr>
      <w:r>
        <w:tab/>
      </w:r>
      <w:r w:rsidR="00707E98">
        <w:rPr>
          <w:rFonts w:hint="eastAsia"/>
        </w:rPr>
        <w:t>R1</w:t>
      </w:r>
      <w:r w:rsidR="00707E98">
        <w:rPr>
          <w:rFonts w:hint="eastAsia"/>
        </w:rPr>
        <w:t>的邻居关系</w:t>
      </w:r>
    </w:p>
    <w:p w14:paraId="7E484DAC" w14:textId="2B31C99E" w:rsidR="00707E98" w:rsidRDefault="00707E98" w:rsidP="00B9095E">
      <w:pPr>
        <w:spacing w:before="120" w:after="120"/>
        <w:ind w:left="420"/>
        <w:jc w:val="left"/>
      </w:pPr>
      <w:r>
        <w:tab/>
      </w:r>
      <w:r w:rsidRPr="00707E98">
        <w:drawing>
          <wp:inline distT="0" distB="0" distL="0" distR="0" wp14:anchorId="3010747D" wp14:editId="46665BFE">
            <wp:extent cx="4695568" cy="1018460"/>
            <wp:effectExtent l="0" t="0" r="0" b="0"/>
            <wp:docPr id="1917010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01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1791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470" w14:textId="0BD2E23A" w:rsidR="00707E98" w:rsidRDefault="00707E98" w:rsidP="00B9095E">
      <w:pPr>
        <w:spacing w:before="120" w:after="120"/>
        <w:ind w:left="420"/>
        <w:jc w:val="left"/>
      </w:pPr>
      <w:r>
        <w:tab/>
      </w:r>
      <w:r>
        <w:rPr>
          <w:rFonts w:hint="eastAsia"/>
        </w:rPr>
        <w:t>R4</w:t>
      </w:r>
      <w:r>
        <w:rPr>
          <w:rFonts w:hint="eastAsia"/>
        </w:rPr>
        <w:t>的</w:t>
      </w:r>
      <w:r>
        <w:rPr>
          <w:rFonts w:hint="eastAsia"/>
        </w:rPr>
        <w:t>ipv6</w:t>
      </w:r>
      <w:r>
        <w:rPr>
          <w:rFonts w:hint="eastAsia"/>
        </w:rPr>
        <w:t>路由表</w:t>
      </w:r>
    </w:p>
    <w:p w14:paraId="3BAE1E87" w14:textId="6DF9E89C" w:rsidR="00707E98" w:rsidRDefault="00707E98" w:rsidP="00B9095E">
      <w:pPr>
        <w:spacing w:before="120" w:after="120"/>
        <w:ind w:left="420"/>
        <w:jc w:val="left"/>
        <w:rPr>
          <w:rFonts w:hint="eastAsia"/>
        </w:rPr>
      </w:pPr>
      <w:r>
        <w:tab/>
      </w:r>
      <w:r w:rsidR="002407B2" w:rsidRPr="002407B2">
        <w:drawing>
          <wp:inline distT="0" distB="0" distL="0" distR="0" wp14:anchorId="275DAC9F" wp14:editId="6BF4078F">
            <wp:extent cx="3973933" cy="4420541"/>
            <wp:effectExtent l="0" t="0" r="7620" b="0"/>
            <wp:docPr id="1225140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408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5530" cy="44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0EDA" w14:textId="5605866E" w:rsidR="006B593A" w:rsidRDefault="006B593A" w:rsidP="00B9095E">
      <w:pPr>
        <w:spacing w:before="120" w:after="120"/>
        <w:ind w:left="420"/>
        <w:jc w:val="left"/>
      </w:pPr>
      <w:r>
        <w:rPr>
          <w:rFonts w:hint="eastAsia"/>
        </w:rPr>
        <w:t xml:space="preserve">3. </w:t>
      </w:r>
      <w:r w:rsidRPr="006B593A">
        <w:rPr>
          <w:rFonts w:hint="eastAsia"/>
        </w:rPr>
        <w:t>在</w:t>
      </w:r>
      <w:r w:rsidRPr="006B593A">
        <w:rPr>
          <w:rFonts w:hint="eastAsia"/>
        </w:rPr>
        <w:t xml:space="preserve"> R2 </w:t>
      </w:r>
      <w:r w:rsidRPr="006B593A">
        <w:rPr>
          <w:rFonts w:hint="eastAsia"/>
        </w:rPr>
        <w:t>上通告</w:t>
      </w:r>
      <w:r w:rsidRPr="006B593A">
        <w:rPr>
          <w:rFonts w:hint="eastAsia"/>
        </w:rPr>
        <w:t xml:space="preserve"> OSPFv3 </w:t>
      </w:r>
      <w:r w:rsidRPr="006B593A">
        <w:rPr>
          <w:rFonts w:hint="eastAsia"/>
        </w:rPr>
        <w:t>默认路由。</w:t>
      </w:r>
    </w:p>
    <w:p w14:paraId="24A0533D" w14:textId="00CFF245" w:rsidR="0035371E" w:rsidRDefault="0035371E" w:rsidP="00B9095E">
      <w:pPr>
        <w:spacing w:before="120" w:after="120"/>
        <w:ind w:left="420"/>
        <w:jc w:val="left"/>
        <w:rPr>
          <w:rFonts w:hint="eastAsia"/>
        </w:rPr>
      </w:pPr>
      <w:r>
        <w:tab/>
      </w:r>
      <w:r w:rsidRPr="0035371E">
        <w:rPr>
          <w:rFonts w:hint="eastAsia"/>
        </w:rPr>
        <w:t xml:space="preserve">default-route-advertise always </w:t>
      </w:r>
      <w:r w:rsidRPr="0035371E">
        <w:rPr>
          <w:rFonts w:hint="eastAsia"/>
        </w:rPr>
        <w:t>命令用于向</w:t>
      </w:r>
      <w:r w:rsidRPr="0035371E">
        <w:rPr>
          <w:rFonts w:hint="eastAsia"/>
        </w:rPr>
        <w:t xml:space="preserve"> OSPFv3 </w:t>
      </w:r>
      <w:r w:rsidRPr="0035371E">
        <w:rPr>
          <w:rFonts w:hint="eastAsia"/>
        </w:rPr>
        <w:t>网络通告默认路由</w:t>
      </w:r>
    </w:p>
    <w:p w14:paraId="1A4F5FE3" w14:textId="315C23E6" w:rsidR="00362A49" w:rsidRDefault="00CC1380" w:rsidP="002D55DC">
      <w:pPr>
        <w:spacing w:before="120" w:after="120"/>
        <w:ind w:left="420"/>
        <w:jc w:val="left"/>
      </w:pPr>
      <w:r>
        <w:lastRenderedPageBreak/>
        <w:tab/>
      </w:r>
      <w:r w:rsidR="0035371E" w:rsidRPr="0035371E">
        <w:drawing>
          <wp:inline distT="0" distB="0" distL="0" distR="0" wp14:anchorId="0E534F3D" wp14:editId="08210DAB">
            <wp:extent cx="2787685" cy="663735"/>
            <wp:effectExtent l="0" t="0" r="0" b="3175"/>
            <wp:docPr id="2103314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143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9565" cy="6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0CFD" w14:textId="42420205" w:rsidR="006C7116" w:rsidRDefault="006C7116" w:rsidP="002D55DC">
      <w:pPr>
        <w:spacing w:before="120" w:after="120"/>
        <w:ind w:left="420"/>
        <w:jc w:val="left"/>
      </w:pPr>
      <w:r>
        <w:tab/>
      </w:r>
      <w:r w:rsidR="00F70983" w:rsidRPr="00F70983">
        <w:rPr>
          <w:rFonts w:hint="eastAsia"/>
        </w:rPr>
        <w:t>查看一下</w:t>
      </w:r>
      <w:r w:rsidR="00F70983">
        <w:rPr>
          <w:rFonts w:hint="eastAsia"/>
        </w:rPr>
        <w:t>R4</w:t>
      </w:r>
      <w:r w:rsidR="00F70983" w:rsidRPr="00F70983">
        <w:rPr>
          <w:rFonts w:hint="eastAsia"/>
        </w:rPr>
        <w:t>的路由表</w:t>
      </w:r>
    </w:p>
    <w:p w14:paraId="34CD7534" w14:textId="474CB65F" w:rsidR="00F10E13" w:rsidRDefault="00F10E13" w:rsidP="002D55DC">
      <w:pPr>
        <w:spacing w:before="120" w:after="120"/>
        <w:ind w:left="420"/>
        <w:jc w:val="left"/>
      </w:pPr>
      <w:r>
        <w:tab/>
      </w:r>
      <w:r w:rsidR="00784FD4" w:rsidRPr="00784FD4">
        <w:drawing>
          <wp:inline distT="0" distB="0" distL="0" distR="0" wp14:anchorId="64FD45A8" wp14:editId="50C69F3C">
            <wp:extent cx="3326439" cy="3579772"/>
            <wp:effectExtent l="0" t="0" r="7620" b="1905"/>
            <wp:docPr id="1599067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76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9408" cy="358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CBA5" w14:textId="268433AC" w:rsidR="00784FD4" w:rsidRDefault="00784FD4" w:rsidP="002D55DC">
      <w:pPr>
        <w:spacing w:before="120" w:after="120"/>
        <w:ind w:left="420"/>
        <w:jc w:val="left"/>
      </w:pPr>
      <w:r>
        <w:tab/>
      </w:r>
      <w:r>
        <w:rPr>
          <w:rFonts w:hint="eastAsia"/>
        </w:rPr>
        <w:t>R4</w:t>
      </w:r>
      <w:r>
        <w:rPr>
          <w:rFonts w:hint="eastAsia"/>
        </w:rPr>
        <w:t>可以连到</w:t>
      </w:r>
      <w:r>
        <w:rPr>
          <w:rFonts w:hint="eastAsia"/>
        </w:rPr>
        <w:t>fc00:2::2</w:t>
      </w:r>
      <w:r>
        <w:rPr>
          <w:rFonts w:hint="eastAsia"/>
        </w:rPr>
        <w:t>了</w:t>
      </w:r>
    </w:p>
    <w:p w14:paraId="154F2F9E" w14:textId="7AC6F77F" w:rsidR="00784FD4" w:rsidRPr="002200E0" w:rsidRDefault="00784FD4" w:rsidP="002D55DC">
      <w:pPr>
        <w:spacing w:before="120" w:after="120"/>
        <w:ind w:left="420"/>
        <w:jc w:val="left"/>
        <w:rPr>
          <w:rFonts w:hint="eastAsia"/>
        </w:rPr>
      </w:pPr>
      <w:r>
        <w:tab/>
      </w:r>
      <w:r w:rsidRPr="00784FD4">
        <w:drawing>
          <wp:inline distT="0" distB="0" distL="0" distR="0" wp14:anchorId="3E11B806" wp14:editId="2FF2B404">
            <wp:extent cx="3168273" cy="2012655"/>
            <wp:effectExtent l="0" t="0" r="0" b="6985"/>
            <wp:docPr id="730021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11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1582" cy="20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2B6" w14:textId="6A08B80A" w:rsidR="00CB58CE" w:rsidRPr="00894ECE" w:rsidRDefault="00894ECE" w:rsidP="00893CE4">
      <w:pPr>
        <w:spacing w:before="120" w:after="120"/>
        <w:ind w:left="420"/>
        <w:jc w:val="left"/>
        <w:rPr>
          <w:b/>
          <w:bCs/>
        </w:rPr>
      </w:pPr>
      <w:r w:rsidRPr="00894ECE">
        <w:rPr>
          <w:rFonts w:hint="eastAsia"/>
          <w:b/>
          <w:bCs/>
        </w:rPr>
        <w:t xml:space="preserve">9.1 IPv6 </w:t>
      </w:r>
      <w:r w:rsidRPr="00894ECE">
        <w:rPr>
          <w:rFonts w:hint="eastAsia"/>
          <w:b/>
          <w:bCs/>
        </w:rPr>
        <w:t>以太网二层交换基础实验</w:t>
      </w:r>
    </w:p>
    <w:p w14:paraId="62B037D2" w14:textId="541FD160" w:rsidR="00894ECE" w:rsidRDefault="00D3703F" w:rsidP="00893CE4">
      <w:pPr>
        <w:spacing w:before="120" w:after="120"/>
        <w:ind w:left="420"/>
        <w:jc w:val="left"/>
      </w:pPr>
      <w:r>
        <w:rPr>
          <w:rFonts w:hint="eastAsia"/>
        </w:rPr>
        <w:t xml:space="preserve">1. </w:t>
      </w:r>
      <w:r w:rsidRPr="00D3703F">
        <w:rPr>
          <w:rFonts w:hint="eastAsia"/>
        </w:rPr>
        <w:t>在</w:t>
      </w:r>
      <w:r w:rsidRPr="00D3703F">
        <w:rPr>
          <w:rFonts w:hint="eastAsia"/>
        </w:rPr>
        <w:t>AS1</w:t>
      </w:r>
      <w:r w:rsidRPr="00D3703F">
        <w:rPr>
          <w:rFonts w:hint="eastAsia"/>
        </w:rPr>
        <w:t>上创建相关</w:t>
      </w:r>
      <w:r w:rsidRPr="00D3703F">
        <w:rPr>
          <w:rFonts w:hint="eastAsia"/>
        </w:rPr>
        <w:t>VLAN</w:t>
      </w:r>
      <w:r w:rsidRPr="00D3703F">
        <w:rPr>
          <w:rFonts w:hint="eastAsia"/>
        </w:rPr>
        <w:t>，并完成接口配置</w:t>
      </w:r>
    </w:p>
    <w:p w14:paraId="7BF49858" w14:textId="57394CDA" w:rsidR="00D3703F" w:rsidRDefault="00D3703F" w:rsidP="00893CE4">
      <w:pPr>
        <w:spacing w:before="120" w:after="120"/>
        <w:ind w:left="420"/>
        <w:jc w:val="left"/>
      </w:pPr>
      <w:r>
        <w:lastRenderedPageBreak/>
        <w:tab/>
      </w:r>
      <w:r w:rsidR="00FC3FA2" w:rsidRPr="00FC3FA2">
        <w:rPr>
          <w:noProof/>
        </w:rPr>
        <w:drawing>
          <wp:inline distT="0" distB="0" distL="0" distR="0" wp14:anchorId="4C462A2D" wp14:editId="00CF5738">
            <wp:extent cx="3331382" cy="4485797"/>
            <wp:effectExtent l="0" t="0" r="2540" b="0"/>
            <wp:docPr id="561692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928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0535" cy="44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E57B" w14:textId="0396820A" w:rsidR="00FC3FA2" w:rsidRDefault="00FC3FA2" w:rsidP="00893CE4">
      <w:pPr>
        <w:spacing w:before="120" w:after="120"/>
        <w:ind w:left="420"/>
        <w:jc w:val="left"/>
      </w:pPr>
      <w:r>
        <w:tab/>
      </w:r>
      <w:r w:rsidRPr="00FC3FA2">
        <w:rPr>
          <w:noProof/>
        </w:rPr>
        <w:drawing>
          <wp:inline distT="0" distB="0" distL="0" distR="0" wp14:anchorId="400759ED" wp14:editId="4E01B93A">
            <wp:extent cx="2835496" cy="3494491"/>
            <wp:effectExtent l="0" t="0" r="3175" b="0"/>
            <wp:docPr id="1068503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37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1033" cy="351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CEFC" w14:textId="3F627087" w:rsidR="00FC3FA2" w:rsidRDefault="00FC3FA2" w:rsidP="00893CE4">
      <w:pPr>
        <w:spacing w:before="120" w:after="120"/>
        <w:ind w:left="420"/>
        <w:jc w:val="left"/>
      </w:pPr>
      <w:r>
        <w:rPr>
          <w:rFonts w:hint="eastAsia"/>
        </w:rPr>
        <w:lastRenderedPageBreak/>
        <w:t xml:space="preserve">2. </w:t>
      </w:r>
      <w:r w:rsidRPr="00FC3FA2">
        <w:rPr>
          <w:rFonts w:hint="eastAsia"/>
        </w:rPr>
        <w:t>在</w:t>
      </w:r>
      <w:r w:rsidRPr="00FC3FA2">
        <w:rPr>
          <w:rFonts w:hint="eastAsia"/>
        </w:rPr>
        <w:t>AS2</w:t>
      </w:r>
      <w:r w:rsidRPr="00FC3FA2">
        <w:rPr>
          <w:rFonts w:hint="eastAsia"/>
        </w:rPr>
        <w:t>上创建相关</w:t>
      </w:r>
      <w:r w:rsidRPr="00FC3FA2">
        <w:rPr>
          <w:rFonts w:hint="eastAsia"/>
        </w:rPr>
        <w:t>VLAN</w:t>
      </w:r>
      <w:r w:rsidRPr="00FC3FA2">
        <w:rPr>
          <w:rFonts w:hint="eastAsia"/>
        </w:rPr>
        <w:t>，并完成接口配置</w:t>
      </w:r>
    </w:p>
    <w:p w14:paraId="626F4964" w14:textId="38E16006" w:rsidR="00FC3FA2" w:rsidRDefault="00FC3FA2" w:rsidP="00893CE4">
      <w:pPr>
        <w:spacing w:before="120" w:after="120"/>
        <w:ind w:left="420"/>
        <w:jc w:val="left"/>
      </w:pPr>
      <w:r>
        <w:tab/>
      </w:r>
      <w:r w:rsidR="00AE46F4" w:rsidRPr="00AE46F4">
        <w:rPr>
          <w:noProof/>
        </w:rPr>
        <w:drawing>
          <wp:inline distT="0" distB="0" distL="0" distR="0" wp14:anchorId="392D9E72" wp14:editId="3A7EDE9B">
            <wp:extent cx="2938231" cy="4403948"/>
            <wp:effectExtent l="0" t="0" r="0" b="0"/>
            <wp:docPr id="1498337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377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1502" cy="44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AE2B" w14:textId="2B47B4EA" w:rsidR="0093531B" w:rsidRDefault="0093531B" w:rsidP="00893CE4">
      <w:pPr>
        <w:spacing w:before="120" w:after="120"/>
        <w:ind w:left="420"/>
        <w:jc w:val="left"/>
      </w:pPr>
      <w:r>
        <w:rPr>
          <w:rFonts w:hint="eastAsia"/>
        </w:rPr>
        <w:t xml:space="preserve">3. </w:t>
      </w:r>
      <w:r w:rsidRPr="0093531B">
        <w:rPr>
          <w:rFonts w:hint="eastAsia"/>
        </w:rPr>
        <w:t>测试网络联通性</w:t>
      </w:r>
    </w:p>
    <w:p w14:paraId="718A0E3C" w14:textId="21B10F6A" w:rsidR="00790AEF" w:rsidRDefault="00790AEF" w:rsidP="00893CE4">
      <w:pPr>
        <w:spacing w:before="120" w:after="120"/>
        <w:ind w:left="420"/>
        <w:jc w:val="left"/>
      </w:pPr>
      <w:r>
        <w:tab/>
      </w:r>
      <w:r w:rsidR="004626DC" w:rsidRPr="004626DC">
        <w:drawing>
          <wp:inline distT="0" distB="0" distL="0" distR="0" wp14:anchorId="20A90AA2" wp14:editId="5683030B">
            <wp:extent cx="3178158" cy="1504107"/>
            <wp:effectExtent l="0" t="0" r="3810" b="1270"/>
            <wp:docPr id="163051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19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2404" cy="15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2135" w14:textId="5CF24EB1" w:rsidR="004626DC" w:rsidRPr="004626DC" w:rsidRDefault="004626DC" w:rsidP="00893CE4">
      <w:pPr>
        <w:spacing w:before="120" w:after="120"/>
        <w:ind w:left="420"/>
        <w:jc w:val="left"/>
        <w:rPr>
          <w:b/>
          <w:bCs/>
        </w:rPr>
      </w:pPr>
      <w:r w:rsidRPr="004626DC">
        <w:rPr>
          <w:rFonts w:hint="eastAsia"/>
          <w:b/>
          <w:bCs/>
        </w:rPr>
        <w:t xml:space="preserve">9.2 </w:t>
      </w:r>
      <w:r w:rsidRPr="004626DC">
        <w:rPr>
          <w:rFonts w:hint="eastAsia"/>
          <w:b/>
          <w:bCs/>
        </w:rPr>
        <w:t xml:space="preserve">IPv6 </w:t>
      </w:r>
      <w:r w:rsidRPr="004626DC">
        <w:rPr>
          <w:rFonts w:hint="eastAsia"/>
          <w:b/>
          <w:bCs/>
        </w:rPr>
        <w:t>以太网多层交换实验</w:t>
      </w:r>
    </w:p>
    <w:p w14:paraId="64D9422E" w14:textId="29AD6BF9" w:rsidR="004626DC" w:rsidRDefault="00E33FA9" w:rsidP="00893CE4">
      <w:pPr>
        <w:spacing w:before="120" w:after="120"/>
        <w:ind w:left="420"/>
        <w:jc w:val="left"/>
      </w:pPr>
      <w:r>
        <w:rPr>
          <w:rFonts w:hint="eastAsia"/>
        </w:rPr>
        <w:t xml:space="preserve">1. </w:t>
      </w:r>
      <w:r w:rsidRPr="00E33FA9">
        <w:rPr>
          <w:rFonts w:hint="eastAsia"/>
        </w:rPr>
        <w:t>在</w:t>
      </w:r>
      <w:r w:rsidRPr="00E33FA9">
        <w:rPr>
          <w:rFonts w:hint="eastAsia"/>
        </w:rPr>
        <w:t>AS1</w:t>
      </w:r>
      <w:r w:rsidRPr="00E33FA9">
        <w:rPr>
          <w:rFonts w:hint="eastAsia"/>
        </w:rPr>
        <w:t>上创建相关</w:t>
      </w:r>
      <w:r w:rsidRPr="00E33FA9">
        <w:rPr>
          <w:rFonts w:hint="eastAsia"/>
        </w:rPr>
        <w:t>VLAN</w:t>
      </w:r>
      <w:r w:rsidRPr="00E33FA9">
        <w:rPr>
          <w:rFonts w:hint="eastAsia"/>
        </w:rPr>
        <w:t>，并完成接口配置</w:t>
      </w:r>
    </w:p>
    <w:p w14:paraId="01DB5B22" w14:textId="0CB506E6" w:rsidR="00E33FA9" w:rsidRDefault="00E33FA9" w:rsidP="00893CE4">
      <w:pPr>
        <w:spacing w:before="120" w:after="120"/>
        <w:ind w:left="420"/>
        <w:jc w:val="left"/>
      </w:pPr>
      <w:r>
        <w:lastRenderedPageBreak/>
        <w:tab/>
      </w:r>
      <w:r w:rsidR="002C5B38" w:rsidRPr="002C5B38">
        <w:drawing>
          <wp:inline distT="0" distB="0" distL="0" distR="0" wp14:anchorId="17D65DC1" wp14:editId="759CD91F">
            <wp:extent cx="3563689" cy="2996963"/>
            <wp:effectExtent l="0" t="0" r="0" b="0"/>
            <wp:docPr id="69524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431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8502" cy="30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1F22" w14:textId="0B00A472" w:rsidR="002C5B38" w:rsidRDefault="002C5B38" w:rsidP="00893CE4">
      <w:pPr>
        <w:spacing w:before="120" w:after="120"/>
        <w:ind w:left="420"/>
        <w:jc w:val="left"/>
      </w:pPr>
      <w:r>
        <w:rPr>
          <w:rFonts w:hint="eastAsia"/>
        </w:rPr>
        <w:t xml:space="preserve">2. </w:t>
      </w:r>
      <w:r w:rsidRPr="002C5B38">
        <w:rPr>
          <w:rFonts w:hint="eastAsia"/>
        </w:rPr>
        <w:t>在</w:t>
      </w:r>
      <w:r w:rsidRPr="002C5B38">
        <w:rPr>
          <w:rFonts w:hint="eastAsia"/>
        </w:rPr>
        <w:t>AS2</w:t>
      </w:r>
      <w:r w:rsidRPr="002C5B38">
        <w:rPr>
          <w:rFonts w:hint="eastAsia"/>
        </w:rPr>
        <w:t>上创建相关</w:t>
      </w:r>
      <w:r w:rsidRPr="002C5B38">
        <w:rPr>
          <w:rFonts w:hint="eastAsia"/>
        </w:rPr>
        <w:t>VLAN</w:t>
      </w:r>
      <w:r w:rsidRPr="002C5B38">
        <w:rPr>
          <w:rFonts w:hint="eastAsia"/>
        </w:rPr>
        <w:t>，并完成接口配置</w:t>
      </w:r>
    </w:p>
    <w:p w14:paraId="59ACE3D8" w14:textId="656ABE8A" w:rsidR="002C5B38" w:rsidRDefault="002C5B38" w:rsidP="00893CE4">
      <w:pPr>
        <w:spacing w:before="120" w:after="120"/>
        <w:ind w:left="420"/>
        <w:jc w:val="left"/>
      </w:pPr>
      <w:r>
        <w:tab/>
      </w:r>
      <w:r w:rsidR="00965D8E" w:rsidRPr="00965D8E">
        <w:drawing>
          <wp:inline distT="0" distB="0" distL="0" distR="0" wp14:anchorId="4B1CA1AD" wp14:editId="7152CF98">
            <wp:extent cx="3504376" cy="2507008"/>
            <wp:effectExtent l="0" t="0" r="1270" b="7620"/>
            <wp:docPr id="1128519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98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8926" cy="25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6810" w14:textId="77777777" w:rsidR="00965D8E" w:rsidRDefault="00965D8E" w:rsidP="00965D8E">
      <w:pPr>
        <w:spacing w:before="120" w:after="120"/>
        <w:ind w:left="420"/>
        <w:jc w:val="left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CoreSwitch</w:t>
      </w:r>
      <w:r>
        <w:rPr>
          <w:rFonts w:hint="eastAsia"/>
        </w:rPr>
        <w:t>上创建相关</w:t>
      </w:r>
      <w:r>
        <w:rPr>
          <w:rFonts w:hint="eastAsia"/>
        </w:rPr>
        <w:t>VLAN</w:t>
      </w:r>
      <w:r>
        <w:rPr>
          <w:rFonts w:hint="eastAsia"/>
        </w:rPr>
        <w:t>，完成接口配置，并配置</w:t>
      </w:r>
      <w:r>
        <w:rPr>
          <w:rFonts w:hint="eastAsia"/>
        </w:rPr>
        <w:t>VLANIF</w:t>
      </w:r>
      <w:r>
        <w:rPr>
          <w:rFonts w:hint="eastAsia"/>
        </w:rPr>
        <w:t>，实现</w:t>
      </w:r>
    </w:p>
    <w:p w14:paraId="51E8B0BA" w14:textId="0C3D015C" w:rsidR="00965D8E" w:rsidRDefault="00965D8E" w:rsidP="00965D8E">
      <w:pPr>
        <w:spacing w:before="120" w:after="120"/>
        <w:ind w:left="420"/>
        <w:jc w:val="left"/>
      </w:pPr>
      <w:r>
        <w:rPr>
          <w:rFonts w:hint="eastAsia"/>
        </w:rPr>
        <w:t>VLAN</w:t>
      </w:r>
      <w:r>
        <w:rPr>
          <w:rFonts w:hint="eastAsia"/>
        </w:rPr>
        <w:t>间通信</w:t>
      </w:r>
    </w:p>
    <w:p w14:paraId="5C6EBA78" w14:textId="6CD6CEC2" w:rsidR="00965D8E" w:rsidRDefault="00965D8E" w:rsidP="00965D8E">
      <w:pPr>
        <w:spacing w:before="120" w:after="120"/>
        <w:ind w:left="420"/>
        <w:jc w:val="left"/>
      </w:pPr>
      <w:r>
        <w:lastRenderedPageBreak/>
        <w:tab/>
      </w:r>
      <w:r w:rsidR="00B06BA5" w:rsidRPr="00B06BA5">
        <w:drawing>
          <wp:inline distT="0" distB="0" distL="0" distR="0" wp14:anchorId="07C6E8FB" wp14:editId="777E7ABF">
            <wp:extent cx="3359361" cy="2748143"/>
            <wp:effectExtent l="0" t="0" r="0" b="0"/>
            <wp:docPr id="1546431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14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9759" cy="27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0BB9" w14:textId="1617D712" w:rsidR="00B06BA5" w:rsidRDefault="00B06BA5" w:rsidP="00965D8E">
      <w:pPr>
        <w:spacing w:before="120" w:after="120"/>
        <w:ind w:left="420"/>
        <w:jc w:val="left"/>
      </w:pPr>
      <w:r>
        <w:tab/>
      </w:r>
      <w:r w:rsidR="009D7764" w:rsidRPr="009D7764">
        <w:drawing>
          <wp:inline distT="0" distB="0" distL="0" distR="0" wp14:anchorId="2BA282AA" wp14:editId="1AF28C08">
            <wp:extent cx="3316554" cy="4873877"/>
            <wp:effectExtent l="0" t="0" r="0" b="3175"/>
            <wp:docPr id="595089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895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8471" cy="48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B36E" w14:textId="7E475F2F" w:rsidR="00073C2B" w:rsidRDefault="00073C2B" w:rsidP="00965D8E">
      <w:pPr>
        <w:spacing w:before="120" w:after="120"/>
        <w:ind w:left="420"/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进行通信</w:t>
      </w:r>
    </w:p>
    <w:p w14:paraId="23398B06" w14:textId="08A89712" w:rsidR="00073C2B" w:rsidRDefault="00073C2B" w:rsidP="00965D8E">
      <w:pPr>
        <w:spacing w:before="120" w:after="120"/>
        <w:ind w:left="420"/>
        <w:jc w:val="left"/>
        <w:rPr>
          <w:rFonts w:hint="eastAsia"/>
        </w:rPr>
      </w:pPr>
      <w:r>
        <w:lastRenderedPageBreak/>
        <w:tab/>
      </w:r>
      <w:r w:rsidR="000A7CC4" w:rsidRPr="000A7CC4">
        <w:drawing>
          <wp:inline distT="0" distB="0" distL="0" distR="0" wp14:anchorId="46B83913" wp14:editId="78BDFCAB">
            <wp:extent cx="3262184" cy="1748138"/>
            <wp:effectExtent l="0" t="0" r="0" b="5080"/>
            <wp:docPr id="71953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393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0700" cy="17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737480772"/>
    <w:p w14:paraId="140446C0" w14:textId="77777777" w:rsidR="000A6C1A" w:rsidRDefault="000A6C1A" w:rsidP="000A6C1A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实验代码</w:t>
      </w:r>
    </w:p>
    <w:p w14:paraId="031AFE75" w14:textId="162C8A60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989148938" w:edGrp="everyone"/>
      <w:r w:rsidR="00837297" w:rsidRPr="00837297">
        <w:rPr>
          <w:rFonts w:hint="eastAsia"/>
        </w:rPr>
        <w:fldChar w:fldCharType="begin"/>
      </w:r>
      <w:r w:rsidR="00837297" w:rsidRPr="00837297">
        <w:rPr>
          <w:rFonts w:hint="eastAsia"/>
        </w:rPr>
        <w:instrText>HYPERLINK "https://gitee.com/fallingheaven/cni-exp"</w:instrText>
      </w:r>
      <w:r w:rsidR="00837297" w:rsidRPr="00837297">
        <w:rPr>
          <w:rFonts w:hint="eastAsia"/>
        </w:rPr>
      </w:r>
      <w:r w:rsidR="00837297" w:rsidRPr="00837297">
        <w:rPr>
          <w:rFonts w:hint="eastAsia"/>
        </w:rPr>
        <w:fldChar w:fldCharType="separate"/>
      </w:r>
      <w:r w:rsidR="00837297" w:rsidRPr="00837297">
        <w:rPr>
          <w:rStyle w:val="ad"/>
        </w:rPr>
        <w:t xml:space="preserve">CNI-Exp: </w:t>
      </w:r>
      <w:r w:rsidR="00837297" w:rsidRPr="00837297">
        <w:rPr>
          <w:rStyle w:val="ad"/>
        </w:rPr>
        <w:t>厦门大学计算机网络课程实验项目集</w:t>
      </w:r>
      <w:r w:rsidR="00837297" w:rsidRPr="00837297">
        <w:rPr>
          <w:rStyle w:val="ad"/>
        </w:rPr>
        <w:t xml:space="preserve"> (gitee.com)</w:t>
      </w:r>
      <w:r w:rsidR="00837297" w:rsidRPr="00837297">
        <w:rPr>
          <w:rFonts w:hint="eastAsia"/>
        </w:rPr>
        <w:fldChar w:fldCharType="end"/>
      </w:r>
      <w:permEnd w:id="989148938"/>
    </w:p>
    <w:p w14:paraId="3DA085A7" w14:textId="77777777" w:rsidR="00496C85" w:rsidRDefault="00496C85" w:rsidP="00496C85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 w14:paraId="2F65A028" w14:textId="51EEBBC6" w:rsidR="00E92044" w:rsidRDefault="00E92044" w:rsidP="00D83BE4">
      <w:pPr>
        <w:spacing w:before="120" w:after="120"/>
        <w:ind w:left="425"/>
        <w:rPr>
          <w:b/>
          <w:bCs/>
        </w:rPr>
      </w:pPr>
      <w:permStart w:id="1667699788" w:edGrp="everyone"/>
      <w:r>
        <w:rPr>
          <w:rFonts w:hint="eastAsia"/>
          <w:b/>
          <w:bCs/>
        </w:rPr>
        <w:t>8.1</w:t>
      </w:r>
    </w:p>
    <w:p w14:paraId="6B7C08E7" w14:textId="77777777" w:rsidR="00E92044" w:rsidRPr="00E92044" w:rsidRDefault="00E92044" w:rsidP="00E92044">
      <w:pPr>
        <w:spacing w:before="120" w:after="120"/>
        <w:ind w:left="425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1. </w:t>
      </w:r>
      <w:r w:rsidRPr="00E92044">
        <w:rPr>
          <w:rFonts w:hint="eastAsia"/>
          <w:b/>
          <w:bCs/>
        </w:rPr>
        <w:t>在本实验中，如果在</w:t>
      </w:r>
      <w:r w:rsidRPr="00E92044">
        <w:rPr>
          <w:rFonts w:hint="eastAsia"/>
          <w:b/>
          <w:bCs/>
        </w:rPr>
        <w:t xml:space="preserve"> R1 </w:t>
      </w:r>
      <w:r w:rsidRPr="00E92044">
        <w:rPr>
          <w:rFonts w:hint="eastAsia"/>
          <w:b/>
          <w:bCs/>
        </w:rPr>
        <w:t>与</w:t>
      </w:r>
      <w:r w:rsidRPr="00E92044">
        <w:rPr>
          <w:rFonts w:hint="eastAsia"/>
          <w:b/>
          <w:bCs/>
        </w:rPr>
        <w:t xml:space="preserve"> R3 </w:t>
      </w:r>
      <w:r w:rsidRPr="00E92044">
        <w:rPr>
          <w:rFonts w:hint="eastAsia"/>
          <w:b/>
          <w:bCs/>
        </w:rPr>
        <w:t>上部署</w:t>
      </w:r>
      <w:r w:rsidRPr="00E92044">
        <w:rPr>
          <w:rFonts w:hint="eastAsia"/>
          <w:b/>
          <w:bCs/>
        </w:rPr>
        <w:t xml:space="preserve"> IPv6 </w:t>
      </w:r>
      <w:r w:rsidRPr="00E92044">
        <w:rPr>
          <w:rFonts w:hint="eastAsia"/>
          <w:b/>
          <w:bCs/>
        </w:rPr>
        <w:t>默认路由，而不配置具体的</w:t>
      </w:r>
      <w:r w:rsidRPr="00E92044">
        <w:rPr>
          <w:rFonts w:hint="eastAsia"/>
          <w:b/>
          <w:bCs/>
        </w:rPr>
        <w:t xml:space="preserve"> IPv6</w:t>
      </w:r>
    </w:p>
    <w:p w14:paraId="663034D4" w14:textId="106E7BA2" w:rsidR="00E92044" w:rsidRDefault="00E92044" w:rsidP="00E92044">
      <w:pPr>
        <w:spacing w:before="120" w:after="120"/>
        <w:ind w:left="425"/>
        <w:rPr>
          <w:b/>
          <w:bCs/>
        </w:rPr>
      </w:pPr>
      <w:r w:rsidRPr="00E92044">
        <w:rPr>
          <w:rFonts w:hint="eastAsia"/>
          <w:b/>
          <w:bCs/>
        </w:rPr>
        <w:t>静态路由，是否可以满足实验需求？</w:t>
      </w:r>
    </w:p>
    <w:p w14:paraId="143E5546" w14:textId="6EE1AE8F" w:rsidR="00396F1C" w:rsidRPr="00396F1C" w:rsidRDefault="00396F1C" w:rsidP="00E92044">
      <w:pPr>
        <w:spacing w:before="120" w:after="120"/>
        <w:ind w:left="425"/>
        <w:rPr>
          <w:rFonts w:hint="eastAsia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不</w:t>
      </w:r>
      <w:r>
        <w:rPr>
          <w:rFonts w:hint="eastAsia"/>
        </w:rPr>
        <w:t>可以</w:t>
      </w:r>
      <w:r w:rsidR="00256C84">
        <w:rPr>
          <w:rFonts w:hint="eastAsia"/>
        </w:rPr>
        <w:t>，</w:t>
      </w:r>
      <w:r>
        <w:rPr>
          <w:rFonts w:hint="eastAsia"/>
        </w:rPr>
        <w:t>尽管将</w:t>
      </w:r>
      <w:r>
        <w:rPr>
          <w:rFonts w:hint="eastAsia"/>
        </w:rPr>
        <w:t>R1</w:t>
      </w:r>
      <w:r>
        <w:rPr>
          <w:rFonts w:hint="eastAsia"/>
        </w:rPr>
        <w:t>的默认路由设为</w:t>
      </w:r>
      <w:r>
        <w:rPr>
          <w:rFonts w:hint="eastAsia"/>
        </w:rPr>
        <w:t>R2</w:t>
      </w:r>
      <w:r w:rsidR="00256C84">
        <w:rPr>
          <w:rFonts w:hint="eastAsia"/>
        </w:rPr>
        <w:t>，</w:t>
      </w:r>
      <w:r>
        <w:rPr>
          <w:rFonts w:hint="eastAsia"/>
        </w:rPr>
        <w:t>R2</w:t>
      </w:r>
      <w:r>
        <w:rPr>
          <w:rFonts w:hint="eastAsia"/>
        </w:rPr>
        <w:t>的设为</w:t>
      </w:r>
      <w:r>
        <w:rPr>
          <w:rFonts w:hint="eastAsia"/>
        </w:rPr>
        <w:t>R3</w:t>
      </w:r>
      <w:r w:rsidR="00256C84">
        <w:rPr>
          <w:rFonts w:hint="eastAsia"/>
        </w:rPr>
        <w:t>，</w:t>
      </w:r>
      <w:r>
        <w:rPr>
          <w:rFonts w:hint="eastAsia"/>
        </w:rPr>
        <w:t>但这解决不了</w:t>
      </w:r>
      <w:r>
        <w:rPr>
          <w:rFonts w:hint="eastAsia"/>
        </w:rPr>
        <w:t>R3</w:t>
      </w:r>
      <w:r>
        <w:rPr>
          <w:rFonts w:hint="eastAsia"/>
        </w:rPr>
        <w:t>回复时需要</w:t>
      </w:r>
      <w:r>
        <w:rPr>
          <w:rFonts w:hint="eastAsia"/>
        </w:rPr>
        <w:t>R2</w:t>
      </w:r>
      <w:r>
        <w:rPr>
          <w:rFonts w:hint="eastAsia"/>
        </w:rPr>
        <w:t>发送到</w:t>
      </w:r>
      <w:r>
        <w:rPr>
          <w:rFonts w:hint="eastAsia"/>
        </w:rPr>
        <w:t>R1</w:t>
      </w:r>
      <w:r>
        <w:rPr>
          <w:rFonts w:hint="eastAsia"/>
        </w:rPr>
        <w:t>的问题</w:t>
      </w:r>
      <w:r w:rsidR="00256C84">
        <w:rPr>
          <w:rFonts w:hint="eastAsia"/>
        </w:rPr>
        <w:t>，</w:t>
      </w:r>
      <w:r>
        <w:rPr>
          <w:rFonts w:hint="eastAsia"/>
        </w:rPr>
        <w:t>所以不能满足需求</w:t>
      </w:r>
    </w:p>
    <w:p w14:paraId="18A7092C" w14:textId="77777777" w:rsidR="00E92044" w:rsidRPr="00E92044" w:rsidRDefault="00E92044" w:rsidP="00E92044">
      <w:pPr>
        <w:spacing w:before="120" w:after="120"/>
        <w:ind w:left="425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2. </w:t>
      </w:r>
      <w:r w:rsidRPr="00E92044">
        <w:rPr>
          <w:rFonts w:hint="eastAsia"/>
          <w:b/>
          <w:bCs/>
        </w:rPr>
        <w:t>在本实验中，</w:t>
      </w:r>
      <w:r w:rsidRPr="00E92044">
        <w:rPr>
          <w:rFonts w:hint="eastAsia"/>
          <w:b/>
          <w:bCs/>
        </w:rPr>
        <w:t xml:space="preserve"> </w:t>
      </w:r>
      <w:r w:rsidRPr="00E92044">
        <w:rPr>
          <w:rFonts w:hint="eastAsia"/>
          <w:b/>
          <w:bCs/>
        </w:rPr>
        <w:t>为什么需要在</w:t>
      </w:r>
      <w:r w:rsidRPr="00E92044">
        <w:rPr>
          <w:rFonts w:hint="eastAsia"/>
          <w:b/>
          <w:bCs/>
        </w:rPr>
        <w:t xml:space="preserve"> R1 </w:t>
      </w:r>
      <w:r w:rsidRPr="00E92044">
        <w:rPr>
          <w:rFonts w:hint="eastAsia"/>
          <w:b/>
          <w:bCs/>
        </w:rPr>
        <w:t>及</w:t>
      </w:r>
      <w:r w:rsidRPr="00E92044">
        <w:rPr>
          <w:rFonts w:hint="eastAsia"/>
          <w:b/>
          <w:bCs/>
        </w:rPr>
        <w:t xml:space="preserve"> R3 </w:t>
      </w:r>
      <w:r w:rsidRPr="00E92044">
        <w:rPr>
          <w:rFonts w:hint="eastAsia"/>
          <w:b/>
          <w:bCs/>
        </w:rPr>
        <w:t>上分别配置到达</w:t>
      </w:r>
      <w:r w:rsidRPr="00E92044">
        <w:rPr>
          <w:rFonts w:hint="eastAsia"/>
          <w:b/>
          <w:bCs/>
        </w:rPr>
        <w:t xml:space="preserve"> FC00:23::/64 </w:t>
      </w:r>
      <w:r w:rsidRPr="00E92044">
        <w:rPr>
          <w:rFonts w:hint="eastAsia"/>
          <w:b/>
          <w:bCs/>
        </w:rPr>
        <w:t>及</w:t>
      </w:r>
    </w:p>
    <w:p w14:paraId="3342B565" w14:textId="5B179075" w:rsidR="00E92044" w:rsidRDefault="00E92044" w:rsidP="00E92044">
      <w:pPr>
        <w:spacing w:before="120" w:after="120"/>
        <w:ind w:left="425"/>
        <w:rPr>
          <w:b/>
          <w:bCs/>
        </w:rPr>
      </w:pPr>
      <w:r w:rsidRPr="00E92044">
        <w:rPr>
          <w:rFonts w:hint="eastAsia"/>
          <w:b/>
          <w:bCs/>
        </w:rPr>
        <w:t xml:space="preserve">FC00:12::/64 </w:t>
      </w:r>
      <w:r w:rsidRPr="00E92044">
        <w:rPr>
          <w:rFonts w:hint="eastAsia"/>
          <w:b/>
          <w:bCs/>
        </w:rPr>
        <w:t>的路由，却无需在</w:t>
      </w:r>
      <w:r w:rsidRPr="00E92044">
        <w:rPr>
          <w:rFonts w:hint="eastAsia"/>
          <w:b/>
          <w:bCs/>
        </w:rPr>
        <w:t xml:space="preserve"> R2 </w:t>
      </w:r>
      <w:r w:rsidRPr="00E92044">
        <w:rPr>
          <w:rFonts w:hint="eastAsia"/>
          <w:b/>
          <w:bCs/>
        </w:rPr>
        <w:t>上配置上述路由？</w:t>
      </w:r>
    </w:p>
    <w:p w14:paraId="10138AC4" w14:textId="1F10424C" w:rsidR="002357E0" w:rsidRPr="00256C84" w:rsidRDefault="002357E0" w:rsidP="00E92044">
      <w:pPr>
        <w:spacing w:before="120" w:after="120"/>
        <w:ind w:left="425"/>
        <w:rPr>
          <w:rFonts w:hint="eastAsia"/>
        </w:rPr>
      </w:pPr>
      <w:r>
        <w:rPr>
          <w:b/>
          <w:bCs/>
        </w:rPr>
        <w:tab/>
      </w:r>
      <w:r w:rsidR="00256C84">
        <w:rPr>
          <w:rFonts w:hint="eastAsia"/>
        </w:rPr>
        <w:t>因为</w:t>
      </w:r>
      <w:r w:rsidR="00256C84">
        <w:rPr>
          <w:rFonts w:hint="eastAsia"/>
        </w:rPr>
        <w:t>R2</w:t>
      </w:r>
      <w:r w:rsidR="00256C84">
        <w:rPr>
          <w:rFonts w:hint="eastAsia"/>
        </w:rPr>
        <w:t>和</w:t>
      </w:r>
      <w:r w:rsidR="00256C84">
        <w:rPr>
          <w:rFonts w:hint="eastAsia"/>
        </w:rPr>
        <w:t>R1</w:t>
      </w:r>
      <w:r w:rsidR="00256C84">
        <w:rPr>
          <w:rFonts w:hint="eastAsia"/>
        </w:rPr>
        <w:t>、</w:t>
      </w:r>
      <w:r w:rsidR="00256C84">
        <w:rPr>
          <w:rFonts w:hint="eastAsia"/>
        </w:rPr>
        <w:t>R3</w:t>
      </w:r>
      <w:r w:rsidR="00017195">
        <w:rPr>
          <w:rFonts w:hint="eastAsia"/>
        </w:rPr>
        <w:t>直接相连，不存在不直接相连的地址，所以能够直接转发，不需要另外配置</w:t>
      </w:r>
    </w:p>
    <w:p w14:paraId="793C8D3F" w14:textId="538FA343" w:rsidR="0050179B" w:rsidRDefault="0050179B" w:rsidP="0050179B">
      <w:pPr>
        <w:spacing w:before="120" w:after="120"/>
        <w:ind w:left="425"/>
        <w:rPr>
          <w:b/>
          <w:bCs/>
        </w:rPr>
      </w:pPr>
      <w:r>
        <w:rPr>
          <w:rFonts w:hint="eastAsia"/>
          <w:b/>
          <w:bCs/>
        </w:rPr>
        <w:t>8.2</w:t>
      </w:r>
    </w:p>
    <w:p w14:paraId="1E546EA0" w14:textId="6B34796E" w:rsidR="0050179B" w:rsidRDefault="0050179B" w:rsidP="0050179B">
      <w:pPr>
        <w:spacing w:before="120" w:after="120"/>
        <w:ind w:left="425"/>
        <w:rPr>
          <w:b/>
          <w:bCs/>
        </w:rPr>
      </w:pPr>
      <w:r>
        <w:rPr>
          <w:rFonts w:hint="eastAsia"/>
          <w:b/>
          <w:bCs/>
        </w:rPr>
        <w:t xml:space="preserve">1. </w:t>
      </w:r>
      <w:r w:rsidR="000D4C66" w:rsidRPr="000D4C66">
        <w:rPr>
          <w:rFonts w:hint="eastAsia"/>
          <w:b/>
          <w:bCs/>
        </w:rPr>
        <w:t xml:space="preserve">OSPFv3 </w:t>
      </w:r>
      <w:r w:rsidR="000D4C66" w:rsidRPr="000D4C66">
        <w:rPr>
          <w:rFonts w:hint="eastAsia"/>
          <w:b/>
          <w:bCs/>
        </w:rPr>
        <w:t>的</w:t>
      </w:r>
      <w:r w:rsidR="000D4C66" w:rsidRPr="000D4C66">
        <w:rPr>
          <w:rFonts w:hint="eastAsia"/>
          <w:b/>
          <w:bCs/>
        </w:rPr>
        <w:t xml:space="preserve"> Router-ID </w:t>
      </w:r>
      <w:r w:rsidR="000D4C66" w:rsidRPr="000D4C66">
        <w:rPr>
          <w:rFonts w:hint="eastAsia"/>
          <w:b/>
          <w:bCs/>
        </w:rPr>
        <w:t>有什么作用？</w:t>
      </w:r>
    </w:p>
    <w:p w14:paraId="631D0D7F" w14:textId="2866FB4D" w:rsidR="00010336" w:rsidRPr="006D325F" w:rsidRDefault="00010336" w:rsidP="0050179B">
      <w:pPr>
        <w:spacing w:before="120" w:after="120"/>
        <w:ind w:left="425"/>
        <w:rPr>
          <w:rFonts w:hint="eastAsia"/>
        </w:rPr>
      </w:pPr>
      <w:r>
        <w:rPr>
          <w:b/>
          <w:bCs/>
        </w:rPr>
        <w:tab/>
      </w:r>
      <w:r w:rsidR="006D325F">
        <w:rPr>
          <w:rFonts w:hint="eastAsia"/>
        </w:rPr>
        <w:t>Router-ID</w:t>
      </w:r>
      <w:r w:rsidR="006D325F">
        <w:rPr>
          <w:rFonts w:hint="eastAsia"/>
        </w:rPr>
        <w:t>作为标识符，用来区分不同的路由器，</w:t>
      </w:r>
      <w:r w:rsidR="003F6E11" w:rsidRPr="003F6E11">
        <w:rPr>
          <w:rFonts w:hint="eastAsia"/>
        </w:rPr>
        <w:t>当两个</w:t>
      </w:r>
      <w:r w:rsidR="003F6E11" w:rsidRPr="003F6E11">
        <w:rPr>
          <w:rFonts w:hint="eastAsia"/>
        </w:rPr>
        <w:t xml:space="preserve"> OSPF </w:t>
      </w:r>
      <w:r w:rsidR="003F6E11" w:rsidRPr="003F6E11">
        <w:rPr>
          <w:rFonts w:hint="eastAsia"/>
        </w:rPr>
        <w:t>路由器开始建立邻接关系时，它们通过彼此的</w:t>
      </w:r>
      <w:r w:rsidR="003F6E11" w:rsidRPr="003F6E11">
        <w:rPr>
          <w:rFonts w:hint="eastAsia"/>
        </w:rPr>
        <w:t xml:space="preserve"> Router-ID </w:t>
      </w:r>
      <w:r w:rsidR="003F6E11" w:rsidRPr="003F6E11">
        <w:rPr>
          <w:rFonts w:hint="eastAsia"/>
        </w:rPr>
        <w:t>来确认彼此是相同的</w:t>
      </w:r>
      <w:r w:rsidR="003F6E11" w:rsidRPr="003F6E11">
        <w:rPr>
          <w:rFonts w:hint="eastAsia"/>
        </w:rPr>
        <w:t xml:space="preserve"> OSPF </w:t>
      </w:r>
      <w:r w:rsidR="003F6E11" w:rsidRPr="003F6E11">
        <w:rPr>
          <w:rFonts w:hint="eastAsia"/>
        </w:rPr>
        <w:t>实例</w:t>
      </w:r>
    </w:p>
    <w:p w14:paraId="01833A6E" w14:textId="4E410277" w:rsidR="000D4C66" w:rsidRDefault="000D4C66" w:rsidP="0050179B">
      <w:pPr>
        <w:spacing w:before="120" w:after="120"/>
        <w:ind w:left="425"/>
        <w:rPr>
          <w:b/>
          <w:bCs/>
        </w:rPr>
      </w:pPr>
      <w:r>
        <w:rPr>
          <w:rFonts w:hint="eastAsia"/>
          <w:b/>
          <w:bCs/>
        </w:rPr>
        <w:t xml:space="preserve">2. </w:t>
      </w:r>
      <w:r w:rsidRPr="000D4C66">
        <w:rPr>
          <w:rFonts w:hint="eastAsia"/>
          <w:b/>
          <w:bCs/>
        </w:rPr>
        <w:t>在本实验中，是否必须为设备配置</w:t>
      </w:r>
      <w:r w:rsidRPr="000D4C66">
        <w:rPr>
          <w:rFonts w:hint="eastAsia"/>
          <w:b/>
          <w:bCs/>
        </w:rPr>
        <w:t xml:space="preserve"> OSPFv3 Router-ID</w:t>
      </w:r>
      <w:r w:rsidRPr="000D4C66">
        <w:rPr>
          <w:rFonts w:hint="eastAsia"/>
          <w:b/>
          <w:bCs/>
        </w:rPr>
        <w:t>，为什么？</w:t>
      </w:r>
    </w:p>
    <w:p w14:paraId="13D5EB72" w14:textId="78404654" w:rsidR="007D540B" w:rsidRPr="000245CC" w:rsidRDefault="007D540B" w:rsidP="0050179B">
      <w:pPr>
        <w:spacing w:before="120" w:after="120"/>
        <w:ind w:left="425"/>
        <w:rPr>
          <w:rFonts w:hint="eastAsia"/>
        </w:rPr>
      </w:pPr>
      <w:r>
        <w:rPr>
          <w:b/>
          <w:bCs/>
        </w:rPr>
        <w:tab/>
      </w:r>
      <w:r w:rsidR="000245CC" w:rsidRPr="000245CC">
        <w:rPr>
          <w:rFonts w:hint="eastAsia"/>
        </w:rPr>
        <w:t>是必须的，</w:t>
      </w:r>
      <w:r w:rsidR="000245CC" w:rsidRPr="000245CC">
        <w:rPr>
          <w:rFonts w:hint="eastAsia"/>
        </w:rPr>
        <w:t xml:space="preserve">OSPF </w:t>
      </w:r>
      <w:r w:rsidR="000245CC" w:rsidRPr="000245CC">
        <w:rPr>
          <w:rFonts w:hint="eastAsia"/>
        </w:rPr>
        <w:t>协议通过交换</w:t>
      </w:r>
      <w:r w:rsidR="000245CC" w:rsidRPr="000245CC">
        <w:rPr>
          <w:rFonts w:hint="eastAsia"/>
        </w:rPr>
        <w:t xml:space="preserve"> Hello </w:t>
      </w:r>
      <w:r w:rsidR="000245CC" w:rsidRPr="000245CC">
        <w:rPr>
          <w:rFonts w:hint="eastAsia"/>
        </w:rPr>
        <w:t>包</w:t>
      </w:r>
      <w:r w:rsidR="000245CC" w:rsidRPr="000245CC">
        <w:rPr>
          <w:rFonts w:hint="eastAsia"/>
        </w:rPr>
        <w:t xml:space="preserve"> </w:t>
      </w:r>
      <w:r w:rsidR="000245CC" w:rsidRPr="000245CC">
        <w:rPr>
          <w:rFonts w:hint="eastAsia"/>
        </w:rPr>
        <w:t>来建立邻接关系。在</w:t>
      </w:r>
      <w:r w:rsidR="000245CC" w:rsidRPr="000245CC">
        <w:rPr>
          <w:rFonts w:hint="eastAsia"/>
        </w:rPr>
        <w:t xml:space="preserve"> Hello </w:t>
      </w:r>
      <w:r w:rsidR="000245CC" w:rsidRPr="000245CC">
        <w:rPr>
          <w:rFonts w:hint="eastAsia"/>
        </w:rPr>
        <w:t>包</w:t>
      </w:r>
      <w:r w:rsidR="000245CC" w:rsidRPr="000245CC">
        <w:rPr>
          <w:rFonts w:hint="eastAsia"/>
        </w:rPr>
        <w:t xml:space="preserve"> </w:t>
      </w:r>
      <w:r w:rsidR="000245CC" w:rsidRPr="000245CC">
        <w:rPr>
          <w:rFonts w:hint="eastAsia"/>
        </w:rPr>
        <w:t>中，路由器会使用</w:t>
      </w:r>
      <w:r w:rsidR="000245CC" w:rsidRPr="000245CC">
        <w:rPr>
          <w:rFonts w:hint="eastAsia"/>
        </w:rPr>
        <w:t xml:space="preserve"> Router-ID </w:t>
      </w:r>
      <w:r w:rsidR="000245CC" w:rsidRPr="000245CC">
        <w:rPr>
          <w:rFonts w:hint="eastAsia"/>
        </w:rPr>
        <w:t>来标识自己，并与邻居路由器进行沟通</w:t>
      </w:r>
    </w:p>
    <w:p w14:paraId="61B75EDE" w14:textId="260F07AC" w:rsidR="006F5DEA" w:rsidRDefault="006F5DEA" w:rsidP="0050179B">
      <w:pPr>
        <w:spacing w:before="120" w:after="120"/>
        <w:ind w:left="425"/>
        <w:rPr>
          <w:b/>
          <w:bCs/>
        </w:rPr>
      </w:pPr>
      <w:r>
        <w:rPr>
          <w:rFonts w:hint="eastAsia"/>
          <w:b/>
          <w:bCs/>
        </w:rPr>
        <w:t>8.3</w:t>
      </w:r>
    </w:p>
    <w:p w14:paraId="61E539DB" w14:textId="590EE7E6" w:rsidR="006F5DEA" w:rsidRDefault="006F5DEA" w:rsidP="0050179B">
      <w:pPr>
        <w:spacing w:before="120" w:after="120"/>
        <w:ind w:left="425"/>
        <w:rPr>
          <w:b/>
          <w:bCs/>
        </w:rPr>
      </w:pPr>
      <w:r>
        <w:rPr>
          <w:rFonts w:hint="eastAsia"/>
          <w:b/>
          <w:bCs/>
        </w:rPr>
        <w:t xml:space="preserve">1. </w:t>
      </w:r>
      <w:r w:rsidR="005263A7" w:rsidRPr="005263A7">
        <w:rPr>
          <w:rFonts w:hint="eastAsia"/>
          <w:b/>
          <w:bCs/>
        </w:rPr>
        <w:t>为什么</w:t>
      </w:r>
      <w:r w:rsidR="005263A7" w:rsidRPr="005263A7">
        <w:rPr>
          <w:rFonts w:hint="eastAsia"/>
          <w:b/>
          <w:bCs/>
        </w:rPr>
        <w:t xml:space="preserve"> OSPF </w:t>
      </w:r>
      <w:r w:rsidR="005263A7" w:rsidRPr="005263A7">
        <w:rPr>
          <w:rFonts w:hint="eastAsia"/>
          <w:b/>
          <w:bCs/>
        </w:rPr>
        <w:t>协议要设计多区域，有什么意义？</w:t>
      </w:r>
    </w:p>
    <w:p w14:paraId="40BAF1D0" w14:textId="20D0E3C9" w:rsidR="001E6046" w:rsidRPr="001E6046" w:rsidRDefault="007929ED" w:rsidP="00F45A1F">
      <w:pPr>
        <w:spacing w:before="120" w:after="120"/>
        <w:ind w:left="425"/>
        <w:rPr>
          <w:rFonts w:hint="eastAsia"/>
        </w:rPr>
      </w:pPr>
      <w:r w:rsidRPr="00CE2F07">
        <w:tab/>
      </w:r>
      <w:r w:rsidR="00CE2F07" w:rsidRPr="00CE2F07">
        <w:rPr>
          <w:rFonts w:hint="eastAsia"/>
        </w:rPr>
        <w:t>一是</w:t>
      </w:r>
      <w:r w:rsidR="00CE2F07" w:rsidRPr="00CE2F07">
        <w:rPr>
          <w:rFonts w:hint="eastAsia"/>
        </w:rPr>
        <w:t>减少路由器中保存的路由信息的数量</w:t>
      </w:r>
      <w:r w:rsidR="00CE2F07" w:rsidRPr="00CE2F07">
        <w:rPr>
          <w:rFonts w:hint="eastAsia"/>
        </w:rPr>
        <w:t>；二是</w:t>
      </w:r>
      <w:r w:rsidR="001E6046" w:rsidRPr="001E6046">
        <w:rPr>
          <w:rFonts w:hint="eastAsia"/>
        </w:rPr>
        <w:t>将网络划分为多个区域后，每个区域只需要在该区域内运行</w:t>
      </w:r>
      <w:r w:rsidR="001E6046" w:rsidRPr="001E6046">
        <w:rPr>
          <w:rFonts w:hint="eastAsia"/>
        </w:rPr>
        <w:t xml:space="preserve"> SPF </w:t>
      </w:r>
      <w:r w:rsidR="001E6046" w:rsidRPr="001E6046">
        <w:rPr>
          <w:rFonts w:hint="eastAsia"/>
        </w:rPr>
        <w:t>算法，减少了算法计算的复杂度</w:t>
      </w:r>
      <w:r w:rsidR="0038152F">
        <w:rPr>
          <w:rFonts w:hint="eastAsia"/>
        </w:rPr>
        <w:t>；三是</w:t>
      </w:r>
      <w:r w:rsidR="007909D6">
        <w:rPr>
          <w:rFonts w:hint="eastAsia"/>
        </w:rPr>
        <w:t>在添加其他网络时变得</w:t>
      </w:r>
      <w:r w:rsidR="007909D6">
        <w:rPr>
          <w:rFonts w:hint="eastAsia"/>
        </w:rPr>
        <w:lastRenderedPageBreak/>
        <w:t>容易扩展</w:t>
      </w:r>
    </w:p>
    <w:p w14:paraId="69A3CB8B" w14:textId="77777777" w:rsidR="005263A7" w:rsidRPr="005263A7" w:rsidRDefault="005263A7" w:rsidP="005263A7">
      <w:pPr>
        <w:spacing w:before="120" w:after="120"/>
        <w:ind w:left="425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2. </w:t>
      </w:r>
      <w:r w:rsidRPr="005263A7">
        <w:rPr>
          <w:rFonts w:hint="eastAsia"/>
          <w:b/>
          <w:bCs/>
        </w:rPr>
        <w:t>在本例中，我们在</w:t>
      </w:r>
      <w:r w:rsidRPr="005263A7">
        <w:rPr>
          <w:rFonts w:hint="eastAsia"/>
          <w:b/>
          <w:bCs/>
        </w:rPr>
        <w:t xml:space="preserve"> R2 </w:t>
      </w:r>
      <w:r w:rsidRPr="005263A7">
        <w:rPr>
          <w:rFonts w:hint="eastAsia"/>
          <w:b/>
          <w:bCs/>
        </w:rPr>
        <w:t>的</w:t>
      </w:r>
      <w:r w:rsidRPr="005263A7">
        <w:rPr>
          <w:rFonts w:hint="eastAsia"/>
          <w:b/>
          <w:bCs/>
        </w:rPr>
        <w:t xml:space="preserve"> OSPFv3 </w:t>
      </w:r>
      <w:r w:rsidRPr="005263A7">
        <w:rPr>
          <w:rFonts w:hint="eastAsia"/>
          <w:b/>
          <w:bCs/>
        </w:rPr>
        <w:t>视图下配置的</w:t>
      </w:r>
      <w:r w:rsidRPr="005263A7">
        <w:rPr>
          <w:rFonts w:hint="eastAsia"/>
          <w:b/>
          <w:bCs/>
        </w:rPr>
        <w:t xml:space="preserve"> default-route-advertise always</w:t>
      </w:r>
    </w:p>
    <w:p w14:paraId="49768A82" w14:textId="4BC483D0" w:rsidR="005263A7" w:rsidRDefault="005263A7" w:rsidP="005263A7">
      <w:pPr>
        <w:spacing w:before="120" w:after="120"/>
        <w:ind w:left="425"/>
        <w:rPr>
          <w:b/>
          <w:bCs/>
        </w:rPr>
      </w:pPr>
      <w:r w:rsidRPr="005263A7">
        <w:rPr>
          <w:rFonts w:hint="eastAsia"/>
          <w:b/>
          <w:bCs/>
        </w:rPr>
        <w:t>命令中，</w:t>
      </w:r>
      <w:r w:rsidRPr="005263A7">
        <w:rPr>
          <w:rFonts w:hint="eastAsia"/>
          <w:b/>
          <w:bCs/>
        </w:rPr>
        <w:t xml:space="preserve"> always </w:t>
      </w:r>
      <w:r w:rsidRPr="005263A7">
        <w:rPr>
          <w:rFonts w:hint="eastAsia"/>
          <w:b/>
          <w:bCs/>
        </w:rPr>
        <w:t>关键字的作用是？</w:t>
      </w:r>
    </w:p>
    <w:p w14:paraId="1F1905F3" w14:textId="45410343" w:rsidR="00E5513D" w:rsidRPr="009F26C8" w:rsidRDefault="00E5513D" w:rsidP="005263A7">
      <w:pPr>
        <w:spacing w:before="120" w:after="120"/>
        <w:ind w:left="425"/>
        <w:rPr>
          <w:rFonts w:hint="eastAsia"/>
        </w:rPr>
      </w:pPr>
      <w:r>
        <w:rPr>
          <w:b/>
          <w:bCs/>
        </w:rPr>
        <w:tab/>
      </w:r>
      <w:r w:rsidR="009F26C8">
        <w:rPr>
          <w:rFonts w:hint="eastAsia"/>
        </w:rPr>
        <w:t>文档说明</w:t>
      </w:r>
      <w:r w:rsidR="009F26C8">
        <w:t>alway</w:t>
      </w:r>
      <w:r w:rsidR="009F26C8">
        <w:rPr>
          <w:rFonts w:hint="eastAsia"/>
        </w:rPr>
        <w:t>s</w:t>
      </w:r>
      <w:r w:rsidR="009F26C8">
        <w:rPr>
          <w:rFonts w:hint="eastAsia"/>
        </w:rPr>
        <w:t>的含义为</w:t>
      </w:r>
      <w:r w:rsidR="009F26C8" w:rsidRPr="009F26C8">
        <w:t>Always advertise default route</w:t>
      </w:r>
      <w:r w:rsidR="009F26C8">
        <w:rPr>
          <w:rFonts w:hint="eastAsia"/>
        </w:rPr>
        <w:t>，</w:t>
      </w:r>
      <w:r w:rsidR="00105DFA">
        <w:rPr>
          <w:rFonts w:hint="eastAsia"/>
        </w:rPr>
        <w:t>也就是该路由器会会始终向其他</w:t>
      </w:r>
      <w:r w:rsidR="00105DFA">
        <w:rPr>
          <w:rFonts w:hint="eastAsia"/>
        </w:rPr>
        <w:t>OSPF</w:t>
      </w:r>
      <w:r w:rsidR="00105DFA">
        <w:rPr>
          <w:rFonts w:hint="eastAsia"/>
        </w:rPr>
        <w:t>路由器通告默认路由，指定这个</w:t>
      </w:r>
      <w:r w:rsidR="00105DFA">
        <w:rPr>
          <w:rFonts w:hint="eastAsia"/>
        </w:rPr>
        <w:t>OSPF</w:t>
      </w:r>
      <w:r w:rsidR="00105DFA">
        <w:rPr>
          <w:rFonts w:hint="eastAsia"/>
        </w:rPr>
        <w:t>下的默认路由</w:t>
      </w:r>
    </w:p>
    <w:p w14:paraId="706CAF4A" w14:textId="7F3F0311" w:rsidR="00B76CD7" w:rsidRPr="0055679B" w:rsidRDefault="00094CFB" w:rsidP="00D83BE4">
      <w:pPr>
        <w:spacing w:before="120" w:after="120"/>
        <w:ind w:left="425"/>
        <w:rPr>
          <w:b/>
          <w:bCs/>
        </w:rPr>
      </w:pPr>
      <w:r w:rsidRPr="0055679B">
        <w:rPr>
          <w:rFonts w:hint="eastAsia"/>
          <w:b/>
          <w:bCs/>
        </w:rPr>
        <w:t>9.1</w:t>
      </w:r>
    </w:p>
    <w:p w14:paraId="34FC650C" w14:textId="77777777" w:rsidR="00094CFB" w:rsidRPr="00094CFB" w:rsidRDefault="00094CFB" w:rsidP="00094CFB">
      <w:pPr>
        <w:spacing w:before="120" w:after="120"/>
        <w:ind w:left="425"/>
        <w:rPr>
          <w:rFonts w:hint="eastAsia"/>
          <w:b/>
          <w:bCs/>
        </w:rPr>
      </w:pPr>
      <w:r w:rsidRPr="00094CFB">
        <w:rPr>
          <w:rFonts w:hint="eastAsia"/>
          <w:b/>
          <w:bCs/>
        </w:rPr>
        <w:t xml:space="preserve">1. </w:t>
      </w:r>
      <w:r w:rsidRPr="00094CFB">
        <w:rPr>
          <w:rFonts w:hint="eastAsia"/>
          <w:b/>
          <w:bCs/>
        </w:rPr>
        <w:t>在本例中，处于相同</w:t>
      </w:r>
      <w:r w:rsidRPr="00094CFB">
        <w:rPr>
          <w:rFonts w:hint="eastAsia"/>
          <w:b/>
          <w:bCs/>
        </w:rPr>
        <w:t xml:space="preserve"> VLAN </w:t>
      </w:r>
      <w:r w:rsidRPr="00094CFB">
        <w:rPr>
          <w:rFonts w:hint="eastAsia"/>
          <w:b/>
          <w:bCs/>
        </w:rPr>
        <w:t>内的</w:t>
      </w:r>
      <w:r w:rsidRPr="00094CFB">
        <w:rPr>
          <w:rFonts w:hint="eastAsia"/>
          <w:b/>
          <w:bCs/>
        </w:rPr>
        <w:t xml:space="preserve"> PC1 </w:t>
      </w:r>
      <w:r w:rsidRPr="00094CFB">
        <w:rPr>
          <w:rFonts w:hint="eastAsia"/>
          <w:b/>
          <w:bCs/>
        </w:rPr>
        <w:t>和</w:t>
      </w:r>
      <w:r w:rsidRPr="00094CFB">
        <w:rPr>
          <w:rFonts w:hint="eastAsia"/>
          <w:b/>
          <w:bCs/>
        </w:rPr>
        <w:t xml:space="preserve"> PC3 </w:t>
      </w:r>
      <w:r w:rsidRPr="00094CFB">
        <w:rPr>
          <w:rFonts w:hint="eastAsia"/>
          <w:b/>
          <w:bCs/>
        </w:rPr>
        <w:t>使用相同的</w:t>
      </w:r>
      <w:r w:rsidRPr="00094CFB">
        <w:rPr>
          <w:rFonts w:hint="eastAsia"/>
          <w:b/>
          <w:bCs/>
        </w:rPr>
        <w:t xml:space="preserve"> IPv6 </w:t>
      </w:r>
      <w:r w:rsidRPr="00094CFB">
        <w:rPr>
          <w:rFonts w:hint="eastAsia"/>
          <w:b/>
          <w:bCs/>
        </w:rPr>
        <w:t>地址段，二者</w:t>
      </w:r>
    </w:p>
    <w:p w14:paraId="51BD5A1F" w14:textId="77777777" w:rsidR="00094CFB" w:rsidRPr="00094CFB" w:rsidRDefault="00094CFB" w:rsidP="00094CFB">
      <w:pPr>
        <w:spacing w:before="120" w:after="120"/>
        <w:ind w:left="425"/>
        <w:rPr>
          <w:rFonts w:hint="eastAsia"/>
          <w:b/>
          <w:bCs/>
        </w:rPr>
      </w:pPr>
      <w:r w:rsidRPr="00094CFB">
        <w:rPr>
          <w:rFonts w:hint="eastAsia"/>
          <w:b/>
          <w:bCs/>
        </w:rPr>
        <w:t>能够相互通信，但是如果使用不同的</w:t>
      </w:r>
      <w:r w:rsidRPr="00094CFB">
        <w:rPr>
          <w:rFonts w:hint="eastAsia"/>
          <w:b/>
          <w:bCs/>
        </w:rPr>
        <w:t xml:space="preserve"> IPv6 </w:t>
      </w:r>
      <w:r w:rsidRPr="00094CFB">
        <w:rPr>
          <w:rFonts w:hint="eastAsia"/>
          <w:b/>
          <w:bCs/>
        </w:rPr>
        <w:t>地址段，二者之间是否能够实现相</w:t>
      </w:r>
    </w:p>
    <w:p w14:paraId="30F3D837" w14:textId="68372C27" w:rsidR="00094CFB" w:rsidRPr="00094CFB" w:rsidRDefault="00094CFB" w:rsidP="00094CFB">
      <w:pPr>
        <w:spacing w:before="120" w:after="120"/>
        <w:ind w:left="425"/>
        <w:rPr>
          <w:b/>
          <w:bCs/>
        </w:rPr>
      </w:pPr>
      <w:r w:rsidRPr="00094CFB">
        <w:rPr>
          <w:rFonts w:hint="eastAsia"/>
          <w:b/>
          <w:bCs/>
        </w:rPr>
        <w:t>互通信？为什么？</w:t>
      </w:r>
    </w:p>
    <w:p w14:paraId="49DF8CD5" w14:textId="51A7D396" w:rsidR="00094CFB" w:rsidRDefault="00D25F61" w:rsidP="00D25F61">
      <w:pPr>
        <w:spacing w:before="120" w:after="120"/>
        <w:ind w:left="425" w:firstLine="415"/>
      </w:pPr>
      <w:r w:rsidRPr="00D25F61">
        <w:drawing>
          <wp:inline distT="0" distB="0" distL="0" distR="0" wp14:anchorId="2E6D091F" wp14:editId="1007F0DF">
            <wp:extent cx="2887027" cy="1734889"/>
            <wp:effectExtent l="0" t="0" r="8890" b="0"/>
            <wp:docPr id="18719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229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2243" cy="17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D9C5" w14:textId="541095ED" w:rsidR="00D25F61" w:rsidRDefault="00D25F61" w:rsidP="00094CFB">
      <w:pPr>
        <w:spacing w:before="120" w:after="120"/>
        <w:ind w:left="425"/>
      </w:pPr>
      <w:r>
        <w:tab/>
      </w:r>
      <w:r>
        <w:rPr>
          <w:rFonts w:hint="eastAsia"/>
        </w:rPr>
        <w:t>经过测试，发现不可以通信</w:t>
      </w:r>
      <w:r w:rsidR="00FB17D1">
        <w:rPr>
          <w:rFonts w:hint="eastAsia"/>
        </w:rPr>
        <w:t>。</w:t>
      </w:r>
    </w:p>
    <w:p w14:paraId="12CD57EA" w14:textId="236F7D7C" w:rsidR="000C2217" w:rsidRDefault="000C2217" w:rsidP="00094CFB">
      <w:pPr>
        <w:spacing w:before="120" w:after="120"/>
        <w:ind w:left="425"/>
      </w:pPr>
      <w:r>
        <w:tab/>
      </w:r>
      <w:r>
        <w:rPr>
          <w:rFonts w:hint="eastAsia"/>
        </w:rPr>
        <w:t>因为</w:t>
      </w:r>
      <w:r>
        <w:rPr>
          <w:rFonts w:hint="eastAsia"/>
        </w:rPr>
        <w:t>vlan</w:t>
      </w:r>
      <w:r>
        <w:rPr>
          <w:rFonts w:hint="eastAsia"/>
        </w:rPr>
        <w:t>中，</w:t>
      </w:r>
      <w:r>
        <w:rPr>
          <w:rFonts w:hint="eastAsia"/>
        </w:rPr>
        <w:t>ipv6</w:t>
      </w:r>
      <w:r>
        <w:rPr>
          <w:rFonts w:hint="eastAsia"/>
        </w:rPr>
        <w:t>地址段用来辨识是在哪个子网内，比如</w:t>
      </w:r>
      <w:r>
        <w:rPr>
          <w:rFonts w:hint="eastAsia"/>
        </w:rPr>
        <w:t>fc00:10::1</w:t>
      </w:r>
      <w:r>
        <w:rPr>
          <w:rFonts w:hint="eastAsia"/>
        </w:rPr>
        <w:t>是在</w:t>
      </w:r>
      <w:r>
        <w:rPr>
          <w:rFonts w:hint="eastAsia"/>
        </w:rPr>
        <w:t>vlan 10</w:t>
      </w:r>
      <w:r>
        <w:rPr>
          <w:rFonts w:hint="eastAsia"/>
        </w:rPr>
        <w:t>中，</w:t>
      </w:r>
      <w:r>
        <w:rPr>
          <w:rFonts w:hint="eastAsia"/>
        </w:rPr>
        <w:t>fc00:20::1</w:t>
      </w:r>
      <w:r>
        <w:rPr>
          <w:rFonts w:hint="eastAsia"/>
        </w:rPr>
        <w:t>是在</w:t>
      </w:r>
      <w:r>
        <w:rPr>
          <w:rFonts w:hint="eastAsia"/>
        </w:rPr>
        <w:t>vlan 20</w:t>
      </w:r>
      <w:r>
        <w:rPr>
          <w:rFonts w:hint="eastAsia"/>
        </w:rPr>
        <w:t>中，两者不能进行通信</w:t>
      </w:r>
    </w:p>
    <w:p w14:paraId="61F787A2" w14:textId="4CAC9816" w:rsidR="00903290" w:rsidRPr="00903290" w:rsidRDefault="00903290" w:rsidP="00094CFB">
      <w:pPr>
        <w:spacing w:before="120" w:after="120"/>
        <w:ind w:left="425"/>
        <w:rPr>
          <w:b/>
          <w:bCs/>
        </w:rPr>
      </w:pPr>
      <w:r w:rsidRPr="00903290">
        <w:rPr>
          <w:rFonts w:hint="eastAsia"/>
          <w:b/>
          <w:bCs/>
        </w:rPr>
        <w:t>9.2</w:t>
      </w:r>
    </w:p>
    <w:p w14:paraId="7770984F" w14:textId="77777777" w:rsidR="00903290" w:rsidRPr="00903290" w:rsidRDefault="00903290" w:rsidP="00903290">
      <w:pPr>
        <w:spacing w:before="120" w:after="120"/>
        <w:ind w:left="425"/>
        <w:rPr>
          <w:rFonts w:hint="eastAsia"/>
          <w:b/>
          <w:bCs/>
        </w:rPr>
      </w:pPr>
      <w:r w:rsidRPr="00903290">
        <w:rPr>
          <w:rFonts w:hint="eastAsia"/>
          <w:b/>
          <w:bCs/>
        </w:rPr>
        <w:t xml:space="preserve">1. </w:t>
      </w:r>
      <w:r w:rsidRPr="00903290">
        <w:rPr>
          <w:rFonts w:hint="eastAsia"/>
          <w:b/>
          <w:bCs/>
        </w:rPr>
        <w:t>在本例中，</w:t>
      </w:r>
      <w:r w:rsidRPr="00903290">
        <w:rPr>
          <w:rFonts w:hint="eastAsia"/>
          <w:b/>
          <w:bCs/>
        </w:rPr>
        <w:t xml:space="preserve"> PC1 </w:t>
      </w:r>
      <w:r w:rsidRPr="00903290">
        <w:rPr>
          <w:rFonts w:hint="eastAsia"/>
          <w:b/>
          <w:bCs/>
        </w:rPr>
        <w:t>与</w:t>
      </w:r>
      <w:r w:rsidRPr="00903290">
        <w:rPr>
          <w:rFonts w:hint="eastAsia"/>
          <w:b/>
          <w:bCs/>
        </w:rPr>
        <w:t xml:space="preserve"> PC2 </w:t>
      </w:r>
      <w:r w:rsidRPr="00903290">
        <w:rPr>
          <w:rFonts w:hint="eastAsia"/>
          <w:b/>
          <w:bCs/>
        </w:rPr>
        <w:t>连接在同一台二层交换机</w:t>
      </w:r>
      <w:r w:rsidRPr="00903290">
        <w:rPr>
          <w:rFonts w:hint="eastAsia"/>
          <w:b/>
          <w:bCs/>
        </w:rPr>
        <w:t xml:space="preserve"> AS1 </w:t>
      </w:r>
      <w:r w:rsidRPr="00903290">
        <w:rPr>
          <w:rFonts w:hint="eastAsia"/>
          <w:b/>
          <w:bCs/>
        </w:rPr>
        <w:t>上，如果给这两台</w:t>
      </w:r>
      <w:r w:rsidRPr="00903290">
        <w:rPr>
          <w:rFonts w:hint="eastAsia"/>
          <w:b/>
          <w:bCs/>
        </w:rPr>
        <w:t xml:space="preserve"> PC</w:t>
      </w:r>
    </w:p>
    <w:p w14:paraId="5FD008B1" w14:textId="0EB55CF4" w:rsidR="00903290" w:rsidRPr="00903290" w:rsidRDefault="00903290" w:rsidP="00903290">
      <w:pPr>
        <w:spacing w:before="120" w:after="120"/>
        <w:ind w:left="425"/>
        <w:rPr>
          <w:b/>
          <w:bCs/>
        </w:rPr>
      </w:pPr>
      <w:r w:rsidRPr="00903290">
        <w:rPr>
          <w:rFonts w:hint="eastAsia"/>
          <w:b/>
          <w:bCs/>
        </w:rPr>
        <w:t>配置相同网段的</w:t>
      </w:r>
      <w:r w:rsidRPr="00903290">
        <w:rPr>
          <w:rFonts w:hint="eastAsia"/>
          <w:b/>
          <w:bCs/>
        </w:rPr>
        <w:t xml:space="preserve"> IPv6 </w:t>
      </w:r>
      <w:r w:rsidRPr="00903290">
        <w:rPr>
          <w:rFonts w:hint="eastAsia"/>
          <w:b/>
          <w:bCs/>
        </w:rPr>
        <w:t>地址，二者是否能够不经过</w:t>
      </w:r>
      <w:r w:rsidRPr="00903290">
        <w:rPr>
          <w:rFonts w:hint="eastAsia"/>
          <w:b/>
          <w:bCs/>
        </w:rPr>
        <w:t xml:space="preserve"> CoreSwitch </w:t>
      </w:r>
      <w:r w:rsidRPr="00903290">
        <w:rPr>
          <w:rFonts w:hint="eastAsia"/>
          <w:b/>
          <w:bCs/>
        </w:rPr>
        <w:t>直接通信？为</w:t>
      </w:r>
      <w:r w:rsidRPr="00903290">
        <w:rPr>
          <w:rFonts w:hint="eastAsia"/>
          <w:b/>
          <w:bCs/>
        </w:rPr>
        <w:t>什么？</w:t>
      </w:r>
    </w:p>
    <w:p w14:paraId="6279F3E5" w14:textId="0F8E63CA" w:rsidR="00903290" w:rsidRDefault="00903290" w:rsidP="00903290">
      <w:pPr>
        <w:spacing w:before="120" w:after="120"/>
        <w:ind w:left="425"/>
      </w:pPr>
      <w:r>
        <w:tab/>
      </w:r>
      <w:r w:rsidR="00D70302" w:rsidRPr="00D70302">
        <w:drawing>
          <wp:inline distT="0" distB="0" distL="0" distR="0" wp14:anchorId="6496E91D" wp14:editId="2C14E657">
            <wp:extent cx="2916195" cy="714535"/>
            <wp:effectExtent l="0" t="0" r="0" b="9525"/>
            <wp:docPr id="195962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2308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1694" cy="7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C76D" w14:textId="221590A6" w:rsidR="00D70302" w:rsidRDefault="00D70302" w:rsidP="00903290">
      <w:pPr>
        <w:spacing w:before="120" w:after="120"/>
        <w:ind w:left="425"/>
      </w:pPr>
      <w:r>
        <w:tab/>
      </w:r>
      <w:r>
        <w:rPr>
          <w:rFonts w:hint="eastAsia"/>
        </w:rPr>
        <w:t>经过测试，发现不能直接通信</w:t>
      </w:r>
    </w:p>
    <w:p w14:paraId="2A8AD9B3" w14:textId="66E7F6D5" w:rsidR="00D70302" w:rsidRDefault="00D70302" w:rsidP="00903290">
      <w:pPr>
        <w:spacing w:before="120" w:after="120"/>
        <w:ind w:left="425"/>
      </w:pPr>
      <w:r>
        <w:tab/>
      </w:r>
      <w:r w:rsidR="00D652A2">
        <w:rPr>
          <w:rFonts w:hint="eastAsia"/>
        </w:rPr>
        <w:t>主要是他们不在同一个虚拟局域网上，如果在同一个</w:t>
      </w:r>
      <w:r w:rsidR="00D652A2">
        <w:rPr>
          <w:rFonts w:hint="eastAsia"/>
        </w:rPr>
        <w:t>vlan</w:t>
      </w:r>
      <w:r w:rsidR="00D652A2">
        <w:rPr>
          <w:rFonts w:hint="eastAsia"/>
        </w:rPr>
        <w:t>下就可以（如下图）</w:t>
      </w:r>
    </w:p>
    <w:p w14:paraId="36D92711" w14:textId="6B184EF9" w:rsidR="00D652A2" w:rsidRDefault="00D652A2" w:rsidP="00903290">
      <w:pPr>
        <w:spacing w:before="120" w:after="120"/>
        <w:ind w:left="425"/>
      </w:pPr>
      <w:r>
        <w:tab/>
      </w:r>
      <w:r w:rsidRPr="00D652A2">
        <w:drawing>
          <wp:inline distT="0" distB="0" distL="0" distR="0" wp14:anchorId="1E9A8505" wp14:editId="070521FC">
            <wp:extent cx="2990335" cy="1434253"/>
            <wp:effectExtent l="0" t="0" r="635" b="0"/>
            <wp:docPr id="170276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48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9605" cy="14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8F1F" w14:textId="10FD2891" w:rsidR="00D652A2" w:rsidRPr="0027257A" w:rsidRDefault="00D652A2" w:rsidP="00903290">
      <w:pPr>
        <w:spacing w:before="120" w:after="120"/>
        <w:ind w:left="425"/>
        <w:rPr>
          <w:rFonts w:hint="eastAsia"/>
        </w:rPr>
      </w:pPr>
      <w:r>
        <w:lastRenderedPageBreak/>
        <w:tab/>
      </w:r>
      <w:r>
        <w:rPr>
          <w:rFonts w:hint="eastAsia"/>
        </w:rPr>
        <w:t>另外，原来之所以能实现不同</w:t>
      </w:r>
      <w:r>
        <w:rPr>
          <w:rFonts w:hint="eastAsia"/>
        </w:rPr>
        <w:t>vlan</w:t>
      </w:r>
      <w:r>
        <w:rPr>
          <w:rFonts w:hint="eastAsia"/>
        </w:rPr>
        <w:t>之间的通信，主要在于</w:t>
      </w:r>
      <w:r>
        <w:rPr>
          <w:rFonts w:hint="eastAsia"/>
        </w:rPr>
        <w:t>CoreSwitch</w:t>
      </w:r>
      <w:r>
        <w:rPr>
          <w:rFonts w:hint="eastAsia"/>
        </w:rPr>
        <w:t>对虚拟接口提供了</w:t>
      </w:r>
      <w:r>
        <w:rPr>
          <w:rFonts w:hint="eastAsia"/>
        </w:rPr>
        <w:t>ip</w:t>
      </w:r>
      <w:r>
        <w:rPr>
          <w:rFonts w:hint="eastAsia"/>
        </w:rPr>
        <w:t>地址，用作各</w:t>
      </w:r>
      <w:r>
        <w:rPr>
          <w:rFonts w:hint="eastAsia"/>
        </w:rPr>
        <w:t>vlan</w:t>
      </w:r>
      <w:r>
        <w:rPr>
          <w:rFonts w:hint="eastAsia"/>
        </w:rPr>
        <w:t>的默认网关，从而能通过该交换机实现</w:t>
      </w:r>
      <w:r w:rsidR="0024378B">
        <w:rPr>
          <w:rFonts w:hint="eastAsia"/>
        </w:rPr>
        <w:t>到不同</w:t>
      </w:r>
      <w:r w:rsidR="0024378B">
        <w:rPr>
          <w:rFonts w:hint="eastAsia"/>
        </w:rPr>
        <w:t>vlan</w:t>
      </w:r>
      <w:r w:rsidR="0024378B">
        <w:rPr>
          <w:rFonts w:hint="eastAsia"/>
        </w:rPr>
        <w:t>的</w:t>
      </w:r>
      <w:r>
        <w:rPr>
          <w:rFonts w:hint="eastAsia"/>
        </w:rPr>
        <w:t>转发</w:t>
      </w:r>
    </w:p>
    <w:permEnd w:id="1667699788"/>
    <w:p w14:paraId="35904598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14:paraId="312A5291" w14:textId="5F091F96" w:rsidR="00D45776" w:rsidRDefault="00D45776" w:rsidP="00080169">
      <w:pPr>
        <w:widowControl/>
        <w:ind w:left="420" w:firstLine="420"/>
        <w:jc w:val="left"/>
        <w:rPr>
          <w:rFonts w:ascii="FZDFS--GBK1-0" w:eastAsia="宋体" w:hAnsi="FZDFS--GBK1-0" w:cs="宋体"/>
          <w:color w:val="000000"/>
          <w:kern w:val="0"/>
          <w:sz w:val="24"/>
          <w:szCs w:val="24"/>
        </w:rPr>
      </w:pPr>
      <w:permStart w:id="53370248" w:edGrp="everyone"/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本次实验，对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IPv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6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交换技术、路由技术都有了一定的实践。</w:t>
      </w:r>
    </w:p>
    <w:p w14:paraId="32F74C95" w14:textId="597C0E21" w:rsidR="00D45776" w:rsidRDefault="00D45776" w:rsidP="00080169">
      <w:pPr>
        <w:widowControl/>
        <w:ind w:left="420" w:firstLine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080169">
        <w:rPr>
          <w:rFonts w:ascii="FZDFS--GBK1-0" w:eastAsia="宋体" w:hAnsi="FZDFS--GBK1-0" w:cs="宋体"/>
          <w:b/>
          <w:bCs/>
          <w:color w:val="000000"/>
          <w:kern w:val="0"/>
          <w:sz w:val="24"/>
          <w:szCs w:val="24"/>
        </w:rPr>
        <w:t>在交换技术中，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对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VLAN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的配置、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Trunk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的配置、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VLANIF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的配置都进行了一定的实践，对二层交换机结构、三层交换机结构的功能和原理有了了解</w:t>
      </w:r>
      <w:r w:rsidR="00F014C7">
        <w:rPr>
          <w:rFonts w:ascii="FZDFS--GBK1-0" w:eastAsia="宋体" w:hAnsi="FZDFS--GBK1-0" w:cs="宋体"/>
          <w:color w:val="000000"/>
          <w:kern w:val="0"/>
          <w:sz w:val="24"/>
          <w:szCs w:val="24"/>
        </w:rPr>
        <w:t>，实现了数据链路层通信。</w:t>
      </w:r>
    </w:p>
    <w:p w14:paraId="295BAC64" w14:textId="0736F29D" w:rsidR="00D45776" w:rsidRPr="00AC0EBC" w:rsidRDefault="00D45776" w:rsidP="00080169">
      <w:pPr>
        <w:widowControl/>
        <w:ind w:left="420" w:firstLine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080169">
        <w:rPr>
          <w:rFonts w:ascii="FZDFS--GBK1-0" w:eastAsia="宋体" w:hAnsi="FZDFS--GBK1-0" w:cs="宋体"/>
          <w:b/>
          <w:bCs/>
          <w:color w:val="000000"/>
          <w:kern w:val="0"/>
          <w:sz w:val="24"/>
          <w:szCs w:val="24"/>
        </w:rPr>
        <w:t>在路由技术中，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对静态路由、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OSPFv</w:t>
      </w: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3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>支持的动态路由、以及多区域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tab/>
        <w:t>OSPF</w:t>
      </w:r>
      <w:r w:rsidR="00AF69BE">
        <w:rPr>
          <w:rFonts w:ascii="FZDFS--GBK1-0" w:eastAsia="宋体" w:hAnsi="FZDFS--GBK1-0" w:cs="宋体"/>
          <w:color w:val="000000"/>
          <w:kern w:val="0"/>
          <w:sz w:val="24"/>
          <w:szCs w:val="24"/>
        </w:rPr>
        <w:t>的配置进行了实践，实现了网络层通信</w:t>
      </w:r>
      <w:r w:rsidR="00F014C7">
        <w:rPr>
          <w:rFonts w:ascii="FZDFS--GBK1-0" w:eastAsia="宋体" w:hAnsi="FZDFS--GBK1-0" w:cs="宋体"/>
          <w:color w:val="000000"/>
          <w:kern w:val="0"/>
          <w:sz w:val="24"/>
          <w:szCs w:val="24"/>
        </w:rPr>
        <w:t>。</w:t>
      </w:r>
    </w:p>
    <w:permEnd w:id="53370248"/>
    <w:p w14:paraId="599BDA1F" w14:textId="69FAC219" w:rsidR="00FB4E62" w:rsidRPr="008131F9" w:rsidRDefault="00FB4E62" w:rsidP="00FB4E62">
      <w:pPr>
        <w:pStyle w:val="a0"/>
        <w:spacing w:before="120" w:after="120"/>
        <w:ind w:firstLine="480"/>
      </w:pPr>
    </w:p>
    <w:sectPr w:rsidR="00FB4E62" w:rsidRPr="008131F9" w:rsidSect="00020260">
      <w:headerReference w:type="default" r:id="rId60"/>
      <w:footerReference w:type="default" r:id="rId6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0F4E0A" w14:textId="77777777" w:rsidR="002D6567" w:rsidRDefault="002D6567">
      <w:r>
        <w:separator/>
      </w:r>
    </w:p>
  </w:endnote>
  <w:endnote w:type="continuationSeparator" w:id="0">
    <w:p w14:paraId="5C8872CD" w14:textId="77777777" w:rsidR="002D6567" w:rsidRDefault="002D6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ZDFS--GBK1-0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4D222" w14:textId="77777777" w:rsidR="00DD2F3B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A3D7A6" w14:textId="77777777" w:rsidR="002D6567" w:rsidRDefault="002D6567">
      <w:r>
        <w:separator/>
      </w:r>
    </w:p>
  </w:footnote>
  <w:footnote w:type="continuationSeparator" w:id="0">
    <w:p w14:paraId="53563267" w14:textId="77777777" w:rsidR="002D6567" w:rsidRDefault="002D65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A36A2" w14:textId="77777777" w:rsidR="00DD2F3B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895635"/>
    <w:multiLevelType w:val="hybridMultilevel"/>
    <w:tmpl w:val="01E4F5AA"/>
    <w:lvl w:ilvl="0" w:tplc="56B6FF4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5D6528CF"/>
    <w:multiLevelType w:val="hybridMultilevel"/>
    <w:tmpl w:val="353CB600"/>
    <w:lvl w:ilvl="0" w:tplc="4BE62F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76957B4D"/>
    <w:multiLevelType w:val="hybridMultilevel"/>
    <w:tmpl w:val="EF02B3DE"/>
    <w:lvl w:ilvl="0" w:tplc="240A1438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903785393">
    <w:abstractNumId w:val="4"/>
  </w:num>
  <w:num w:numId="2" w16cid:durableId="863326467">
    <w:abstractNumId w:val="0"/>
  </w:num>
  <w:num w:numId="3" w16cid:durableId="2123302201">
    <w:abstractNumId w:val="3"/>
  </w:num>
  <w:num w:numId="4" w16cid:durableId="1418940899">
    <w:abstractNumId w:val="2"/>
  </w:num>
  <w:num w:numId="5" w16cid:durableId="816069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O2p/wsm/bW7fIFzk7KX9DgQwi6xeGhzHCnsGsIp0QecFMbBpMqwM8a10BomVU9NCdIYPeh4l1aPYBAJb8w+z9g==" w:salt="sJswNFjInbcY/C7rHX57a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97"/>
    <w:rsid w:val="00010336"/>
    <w:rsid w:val="00012581"/>
    <w:rsid w:val="00017195"/>
    <w:rsid w:val="000245CC"/>
    <w:rsid w:val="00073C2B"/>
    <w:rsid w:val="00073E90"/>
    <w:rsid w:val="000757AA"/>
    <w:rsid w:val="00075E61"/>
    <w:rsid w:val="00080169"/>
    <w:rsid w:val="00094CFB"/>
    <w:rsid w:val="000A6C1A"/>
    <w:rsid w:val="000A7B78"/>
    <w:rsid w:val="000A7CC4"/>
    <w:rsid w:val="000B4DA6"/>
    <w:rsid w:val="000C2217"/>
    <w:rsid w:val="000D4C66"/>
    <w:rsid w:val="000E73DC"/>
    <w:rsid w:val="00105DFA"/>
    <w:rsid w:val="00111E31"/>
    <w:rsid w:val="00123603"/>
    <w:rsid w:val="00140EFE"/>
    <w:rsid w:val="00150537"/>
    <w:rsid w:val="001753AD"/>
    <w:rsid w:val="001A2959"/>
    <w:rsid w:val="001B30D0"/>
    <w:rsid w:val="001B6A37"/>
    <w:rsid w:val="001E26A6"/>
    <w:rsid w:val="001E6046"/>
    <w:rsid w:val="001F3BAB"/>
    <w:rsid w:val="0020136A"/>
    <w:rsid w:val="00205414"/>
    <w:rsid w:val="002123AD"/>
    <w:rsid w:val="00213134"/>
    <w:rsid w:val="002172E5"/>
    <w:rsid w:val="002200E0"/>
    <w:rsid w:val="00224328"/>
    <w:rsid w:val="002357E0"/>
    <w:rsid w:val="002407B2"/>
    <w:rsid w:val="0024378B"/>
    <w:rsid w:val="00256C84"/>
    <w:rsid w:val="00260FD1"/>
    <w:rsid w:val="00265EDC"/>
    <w:rsid w:val="002720F3"/>
    <w:rsid w:val="0027257A"/>
    <w:rsid w:val="002858F3"/>
    <w:rsid w:val="002A021F"/>
    <w:rsid w:val="002A1393"/>
    <w:rsid w:val="002A780C"/>
    <w:rsid w:val="002A7E83"/>
    <w:rsid w:val="002C0691"/>
    <w:rsid w:val="002C3255"/>
    <w:rsid w:val="002C5B38"/>
    <w:rsid w:val="002D55DC"/>
    <w:rsid w:val="002D6567"/>
    <w:rsid w:val="002F5E55"/>
    <w:rsid w:val="002F65F8"/>
    <w:rsid w:val="00303E33"/>
    <w:rsid w:val="003150B4"/>
    <w:rsid w:val="00352F47"/>
    <w:rsid w:val="0035371E"/>
    <w:rsid w:val="00361252"/>
    <w:rsid w:val="00362A49"/>
    <w:rsid w:val="00367361"/>
    <w:rsid w:val="0038152F"/>
    <w:rsid w:val="00395535"/>
    <w:rsid w:val="00396F1C"/>
    <w:rsid w:val="003B1583"/>
    <w:rsid w:val="003B3D56"/>
    <w:rsid w:val="003B7F7E"/>
    <w:rsid w:val="003E055E"/>
    <w:rsid w:val="003F130D"/>
    <w:rsid w:val="003F54A6"/>
    <w:rsid w:val="003F6E11"/>
    <w:rsid w:val="00401932"/>
    <w:rsid w:val="00404A13"/>
    <w:rsid w:val="00432323"/>
    <w:rsid w:val="00454CF3"/>
    <w:rsid w:val="0045585D"/>
    <w:rsid w:val="0046051F"/>
    <w:rsid w:val="004626DC"/>
    <w:rsid w:val="0046778F"/>
    <w:rsid w:val="00471F7A"/>
    <w:rsid w:val="00496C85"/>
    <w:rsid w:val="004A1066"/>
    <w:rsid w:val="004B3816"/>
    <w:rsid w:val="004C588E"/>
    <w:rsid w:val="004E128E"/>
    <w:rsid w:val="004E1541"/>
    <w:rsid w:val="004E40CE"/>
    <w:rsid w:val="004F31E7"/>
    <w:rsid w:val="004F3C30"/>
    <w:rsid w:val="00500BCA"/>
    <w:rsid w:val="0050179B"/>
    <w:rsid w:val="00507390"/>
    <w:rsid w:val="00510CBD"/>
    <w:rsid w:val="00514E4C"/>
    <w:rsid w:val="005263A7"/>
    <w:rsid w:val="0054530E"/>
    <w:rsid w:val="0055679B"/>
    <w:rsid w:val="00565171"/>
    <w:rsid w:val="0058242F"/>
    <w:rsid w:val="005918D0"/>
    <w:rsid w:val="0064419A"/>
    <w:rsid w:val="00654FDE"/>
    <w:rsid w:val="006655AA"/>
    <w:rsid w:val="0066774D"/>
    <w:rsid w:val="006703B1"/>
    <w:rsid w:val="006825CB"/>
    <w:rsid w:val="00692D1D"/>
    <w:rsid w:val="006B2C57"/>
    <w:rsid w:val="006B593A"/>
    <w:rsid w:val="006C280E"/>
    <w:rsid w:val="006C2FBB"/>
    <w:rsid w:val="006C610C"/>
    <w:rsid w:val="006C7116"/>
    <w:rsid w:val="006D2A23"/>
    <w:rsid w:val="006D325F"/>
    <w:rsid w:val="006E7238"/>
    <w:rsid w:val="006F5DEA"/>
    <w:rsid w:val="0070617A"/>
    <w:rsid w:val="00707E98"/>
    <w:rsid w:val="00723D48"/>
    <w:rsid w:val="00723EE6"/>
    <w:rsid w:val="007335DC"/>
    <w:rsid w:val="00737B95"/>
    <w:rsid w:val="00784FD4"/>
    <w:rsid w:val="007866FE"/>
    <w:rsid w:val="007909D6"/>
    <w:rsid w:val="00790AEF"/>
    <w:rsid w:val="007929ED"/>
    <w:rsid w:val="00792A48"/>
    <w:rsid w:val="00797576"/>
    <w:rsid w:val="007B117C"/>
    <w:rsid w:val="007C1435"/>
    <w:rsid w:val="007D540B"/>
    <w:rsid w:val="008052E8"/>
    <w:rsid w:val="008063D1"/>
    <w:rsid w:val="008131F9"/>
    <w:rsid w:val="00826717"/>
    <w:rsid w:val="00837297"/>
    <w:rsid w:val="008474A6"/>
    <w:rsid w:val="0086049F"/>
    <w:rsid w:val="008710F5"/>
    <w:rsid w:val="00881FC2"/>
    <w:rsid w:val="00893CE4"/>
    <w:rsid w:val="00894ECE"/>
    <w:rsid w:val="008D5479"/>
    <w:rsid w:val="008E67A9"/>
    <w:rsid w:val="008F33D1"/>
    <w:rsid w:val="008F75D1"/>
    <w:rsid w:val="00902068"/>
    <w:rsid w:val="00903290"/>
    <w:rsid w:val="009205C1"/>
    <w:rsid w:val="00931598"/>
    <w:rsid w:val="0093531B"/>
    <w:rsid w:val="00942A11"/>
    <w:rsid w:val="00953BE8"/>
    <w:rsid w:val="00965D8E"/>
    <w:rsid w:val="009854CA"/>
    <w:rsid w:val="009B15EC"/>
    <w:rsid w:val="009C2027"/>
    <w:rsid w:val="009D564A"/>
    <w:rsid w:val="009D7517"/>
    <w:rsid w:val="009D7764"/>
    <w:rsid w:val="009E224C"/>
    <w:rsid w:val="009E2B27"/>
    <w:rsid w:val="009E7618"/>
    <w:rsid w:val="009F26C8"/>
    <w:rsid w:val="00A005DD"/>
    <w:rsid w:val="00A03F7F"/>
    <w:rsid w:val="00A04ECA"/>
    <w:rsid w:val="00A172B4"/>
    <w:rsid w:val="00A309CA"/>
    <w:rsid w:val="00A418AC"/>
    <w:rsid w:val="00A7084B"/>
    <w:rsid w:val="00A81A55"/>
    <w:rsid w:val="00AA07A1"/>
    <w:rsid w:val="00AC0EBC"/>
    <w:rsid w:val="00AE46F4"/>
    <w:rsid w:val="00AF4B51"/>
    <w:rsid w:val="00AF69BE"/>
    <w:rsid w:val="00AF6B73"/>
    <w:rsid w:val="00B02959"/>
    <w:rsid w:val="00B04A40"/>
    <w:rsid w:val="00B06BA5"/>
    <w:rsid w:val="00B145C4"/>
    <w:rsid w:val="00B23F03"/>
    <w:rsid w:val="00B24809"/>
    <w:rsid w:val="00B44F23"/>
    <w:rsid w:val="00B45F25"/>
    <w:rsid w:val="00B50C86"/>
    <w:rsid w:val="00B726E6"/>
    <w:rsid w:val="00B76CD7"/>
    <w:rsid w:val="00B9095E"/>
    <w:rsid w:val="00BA4839"/>
    <w:rsid w:val="00BB2B81"/>
    <w:rsid w:val="00BC2524"/>
    <w:rsid w:val="00BD2319"/>
    <w:rsid w:val="00BF4994"/>
    <w:rsid w:val="00C02954"/>
    <w:rsid w:val="00C03882"/>
    <w:rsid w:val="00C05D05"/>
    <w:rsid w:val="00C164B6"/>
    <w:rsid w:val="00C2462D"/>
    <w:rsid w:val="00C42C86"/>
    <w:rsid w:val="00C45231"/>
    <w:rsid w:val="00C535F3"/>
    <w:rsid w:val="00C54EA4"/>
    <w:rsid w:val="00C61639"/>
    <w:rsid w:val="00C72725"/>
    <w:rsid w:val="00C84E14"/>
    <w:rsid w:val="00C95CCF"/>
    <w:rsid w:val="00CA5425"/>
    <w:rsid w:val="00CA627B"/>
    <w:rsid w:val="00CB58CE"/>
    <w:rsid w:val="00CC1380"/>
    <w:rsid w:val="00CE167A"/>
    <w:rsid w:val="00CE2F07"/>
    <w:rsid w:val="00CF4AC8"/>
    <w:rsid w:val="00CF5300"/>
    <w:rsid w:val="00CF6E00"/>
    <w:rsid w:val="00D00DD9"/>
    <w:rsid w:val="00D07C21"/>
    <w:rsid w:val="00D25F61"/>
    <w:rsid w:val="00D31E2A"/>
    <w:rsid w:val="00D3561C"/>
    <w:rsid w:val="00D3703F"/>
    <w:rsid w:val="00D377FD"/>
    <w:rsid w:val="00D37A61"/>
    <w:rsid w:val="00D45776"/>
    <w:rsid w:val="00D5450F"/>
    <w:rsid w:val="00D548F0"/>
    <w:rsid w:val="00D652A2"/>
    <w:rsid w:val="00D70302"/>
    <w:rsid w:val="00D74456"/>
    <w:rsid w:val="00D83BE4"/>
    <w:rsid w:val="00DB3B77"/>
    <w:rsid w:val="00DC14BD"/>
    <w:rsid w:val="00DD2F3B"/>
    <w:rsid w:val="00DF165E"/>
    <w:rsid w:val="00E10C5C"/>
    <w:rsid w:val="00E162C7"/>
    <w:rsid w:val="00E33FA9"/>
    <w:rsid w:val="00E5064E"/>
    <w:rsid w:val="00E51AE3"/>
    <w:rsid w:val="00E5513D"/>
    <w:rsid w:val="00E560A6"/>
    <w:rsid w:val="00E67485"/>
    <w:rsid w:val="00E92044"/>
    <w:rsid w:val="00E925D5"/>
    <w:rsid w:val="00EA2137"/>
    <w:rsid w:val="00EB34E6"/>
    <w:rsid w:val="00EB5580"/>
    <w:rsid w:val="00EB5D96"/>
    <w:rsid w:val="00ED6323"/>
    <w:rsid w:val="00EE7029"/>
    <w:rsid w:val="00EF0A93"/>
    <w:rsid w:val="00EF4FEE"/>
    <w:rsid w:val="00F014C7"/>
    <w:rsid w:val="00F10E13"/>
    <w:rsid w:val="00F45A1F"/>
    <w:rsid w:val="00F70159"/>
    <w:rsid w:val="00F70983"/>
    <w:rsid w:val="00F83F8E"/>
    <w:rsid w:val="00FA5BB4"/>
    <w:rsid w:val="00FB17D1"/>
    <w:rsid w:val="00FB4E62"/>
    <w:rsid w:val="00FC3FA2"/>
    <w:rsid w:val="00FD1A23"/>
    <w:rsid w:val="00FE2D4F"/>
    <w:rsid w:val="00FE7387"/>
    <w:rsid w:val="00FF015F"/>
    <w:rsid w:val="00FF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B51427"/>
  <w15:chartTrackingRefBased/>
  <w15:docId w15:val="{1DC1E08F-C584-4378-8EAB-2987262B2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776"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  <w:style w:type="table" w:styleId="af">
    <w:name w:val="Table Grid"/>
    <w:basedOn w:val="a2"/>
    <w:uiPriority w:val="39"/>
    <w:rsid w:val="004605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46051F"/>
    <w:rPr>
      <w:rFonts w:ascii="FZDFS--GBK1-0" w:hAnsi="FZDFS--GBK1-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46051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de\practice\Computer_Network\Experiment\cni-exp\E2_3790\doc\E02-3790-&#39759;&#28165;&#2621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E02-3790-魏清晨.dotx</Template>
  <TotalTime>880</TotalTime>
  <Pages>21</Pages>
  <Words>483</Words>
  <Characters>2754</Characters>
  <Application>Microsoft Office Word</Application>
  <DocSecurity>8</DocSecurity>
  <Lines>22</Lines>
  <Paragraphs>6</Paragraphs>
  <ScaleCrop>false</ScaleCrop>
  <Company>厦门大学</Company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WQC20</dc:creator>
  <cp:keywords/>
  <dc:description/>
  <cp:lastModifiedBy>wqc200437@163.com</cp:lastModifiedBy>
  <cp:revision>174</cp:revision>
  <dcterms:created xsi:type="dcterms:W3CDTF">2024-10-06T07:35:00Z</dcterms:created>
  <dcterms:modified xsi:type="dcterms:W3CDTF">2024-11-10T11:00:00Z</dcterms:modified>
</cp:coreProperties>
</file>