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545E7" w14:textId="77777777" w:rsidR="00361252" w:rsidRDefault="00361252" w:rsidP="00361252">
      <w:pPr>
        <w:pStyle w:val="a5"/>
        <w:spacing w:beforeLines="500" w:before="1200" w:after="24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4CC49F21" wp14:editId="2E199B1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58E1" w14:textId="77777777" w:rsidR="00361252" w:rsidRDefault="00361252" w:rsidP="00361252">
      <w:pPr>
        <w:spacing w:beforeLines="200" w:before="480"/>
        <w:jc w:val="center"/>
        <w:rPr>
          <w:rFonts w:ascii="宋体" w:hAnsi="宋体" w:hint="eastAsia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760977B" wp14:editId="74BA9A36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7ECA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 w:hint="eastAsia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5071D70F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3A5445D2" w14:textId="27565DB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permStart w:id="294873171" w:edGrp="everyone"/>
      <w:r w:rsidR="000E317A">
        <w:rPr>
          <w:rFonts w:ascii="Times New Roman" w:eastAsia="仿宋" w:hAnsi="Times New Roman" w:hint="eastAsia"/>
          <w:b/>
          <w:sz w:val="28"/>
          <w:szCs w:val="28"/>
          <w:u w:val="single"/>
        </w:rPr>
        <w:t>六</w:t>
      </w:r>
      <w:permEnd w:id="294873171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permStart w:id="122448546" w:edGrp="everyone"/>
      <w:r w:rsidR="000E317A" w:rsidRPr="000E317A">
        <w:rPr>
          <w:rFonts w:ascii="Times New Roman" w:eastAsia="仿宋" w:hAnsi="Times New Roman" w:hint="eastAsia"/>
          <w:b/>
          <w:sz w:val="28"/>
          <w:szCs w:val="28"/>
          <w:u w:val="single"/>
        </w:rPr>
        <w:t>应用层协议服务配置</w:t>
      </w:r>
      <w:permEnd w:id="122448546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E076E4B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数字媒体技术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</w:t>
      </w:r>
      <w:r w:rsidR="00500BCA" w:rsidRPr="00E5064E">
        <w:rPr>
          <w:rFonts w:ascii="Times New Roman" w:eastAsia="仿宋" w:hAnsi="Times New Roman"/>
          <w:b/>
          <w:sz w:val="28"/>
          <w:szCs w:val="28"/>
          <w:u w:val="single"/>
        </w:rPr>
        <w:t>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1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0E1F0765" w14:textId="7F8D509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758915932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魏清晨</w:t>
      </w:r>
      <w:permEnd w:id="758915932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576B607E" w14:textId="1CC624E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612466653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37220222203790</w:t>
      </w:r>
      <w:permEnd w:id="612466653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D61A175" w14:textId="2A4DC7BF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4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permStart w:id="149892829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1</w:t>
      </w:r>
      <w:r w:rsidR="000E317A">
        <w:rPr>
          <w:rFonts w:ascii="Times New Roman" w:eastAsia="仿宋" w:hAnsi="Times New Roman" w:hint="eastAsia"/>
          <w:b/>
          <w:sz w:val="28"/>
          <w:szCs w:val="28"/>
          <w:u w:val="single"/>
        </w:rPr>
        <w:t>1</w:t>
      </w:r>
      <w:permEnd w:id="149892829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permStart w:id="975725295" w:edGrp="everyone"/>
      <w:r w:rsidR="000E317A">
        <w:rPr>
          <w:rFonts w:ascii="Times New Roman" w:eastAsia="仿宋" w:hAnsi="Times New Roman" w:hint="eastAsia"/>
          <w:b/>
          <w:sz w:val="28"/>
          <w:szCs w:val="28"/>
          <w:u w:val="single"/>
        </w:rPr>
        <w:t>23</w:t>
      </w:r>
      <w:permEnd w:id="975725295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357BDD9F" w14:textId="2626EFBD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496C85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年</w:t>
      </w:r>
      <w:permStart w:id="291717281" w:edGrp="everyone"/>
      <w:r w:rsidR="000E317A">
        <w:rPr>
          <w:rFonts w:hint="eastAsia"/>
          <w:b/>
          <w:sz w:val="28"/>
          <w:szCs w:val="28"/>
        </w:rPr>
        <w:t>11</w:t>
      </w:r>
      <w:permEnd w:id="291717281"/>
      <w:r>
        <w:rPr>
          <w:rFonts w:hint="eastAsia"/>
          <w:b/>
          <w:sz w:val="28"/>
          <w:szCs w:val="28"/>
        </w:rPr>
        <w:t>月</w:t>
      </w:r>
      <w:permStart w:id="1856256389" w:edGrp="everyone"/>
      <w:r w:rsidR="004C726C">
        <w:rPr>
          <w:rFonts w:hint="eastAsia"/>
          <w:b/>
          <w:sz w:val="28"/>
          <w:szCs w:val="28"/>
        </w:rPr>
        <w:t>2</w:t>
      </w:r>
      <w:r w:rsidR="000E317A">
        <w:rPr>
          <w:rFonts w:hint="eastAsia"/>
          <w:b/>
          <w:sz w:val="28"/>
          <w:szCs w:val="28"/>
        </w:rPr>
        <w:t>3</w:t>
      </w:r>
      <w:permEnd w:id="1856256389"/>
      <w:r>
        <w:rPr>
          <w:rFonts w:hint="eastAsia"/>
          <w:b/>
          <w:sz w:val="28"/>
          <w:szCs w:val="28"/>
        </w:rPr>
        <w:t>日</w:t>
      </w:r>
    </w:p>
    <w:p w14:paraId="6BF1E79D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A4F5D7C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 w:hint="eastAsia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11C223CF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 w:rsidR="00150537">
        <w:rPr>
          <w:rFonts w:eastAsia="仿宋"/>
          <w:sz w:val="28"/>
          <w:szCs w:val="32"/>
        </w:rPr>
        <w:t>21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5FE473CB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填表时勿改</w:t>
      </w:r>
      <w:r w:rsidR="00150537">
        <w:rPr>
          <w:rFonts w:eastAsia="仿宋" w:hint="eastAsia"/>
          <w:sz w:val="28"/>
          <w:szCs w:val="32"/>
        </w:rPr>
        <w:t>变</w:t>
      </w:r>
      <w:r w:rsidRPr="009C2027">
        <w:rPr>
          <w:rFonts w:eastAsia="仿宋" w:hint="eastAsia"/>
          <w:sz w:val="28"/>
          <w:szCs w:val="32"/>
        </w:rPr>
        <w:t>字体字号，</w:t>
      </w:r>
      <w:r w:rsidR="00150537">
        <w:rPr>
          <w:rFonts w:eastAsia="仿宋" w:hint="eastAsia"/>
          <w:sz w:val="28"/>
          <w:szCs w:val="32"/>
        </w:rPr>
        <w:t>保持</w:t>
      </w:r>
      <w:r w:rsidR="00150537" w:rsidRPr="009C2027">
        <w:rPr>
          <w:rFonts w:eastAsia="仿宋" w:hint="eastAsia"/>
          <w:sz w:val="28"/>
          <w:szCs w:val="32"/>
        </w:rPr>
        <w:t>排版</w:t>
      </w:r>
      <w:r w:rsidR="00150537"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 w:rsidR="00150537"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5A3B2A68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 w:rsidR="001B30D0"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2AD6B4B2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09DECD23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 w:rsidR="002A1393">
        <w:rPr>
          <w:rFonts w:eastAsia="仿宋" w:hint="eastAsia"/>
          <w:sz w:val="28"/>
          <w:szCs w:val="32"/>
        </w:rPr>
        <w:t>实验课结束</w:t>
      </w:r>
      <w:r w:rsidR="002A1393">
        <w:rPr>
          <w:rFonts w:eastAsia="仿宋"/>
          <w:sz w:val="28"/>
          <w:szCs w:val="32"/>
        </w:rPr>
        <w:t>14</w:t>
      </w:r>
      <w:r w:rsidR="002A1393">
        <w:rPr>
          <w:rFonts w:eastAsia="仿宋" w:hint="eastAsia"/>
          <w:sz w:val="28"/>
          <w:szCs w:val="32"/>
        </w:rPr>
        <w:t>天内，</w:t>
      </w:r>
      <w:r w:rsidR="004F3C30">
        <w:rPr>
          <w:rFonts w:eastAsia="仿宋" w:hint="eastAsia"/>
          <w:sz w:val="28"/>
          <w:szCs w:val="32"/>
        </w:rPr>
        <w:t>按</w:t>
      </w:r>
      <w:r w:rsidR="006D2A23">
        <w:rPr>
          <w:rFonts w:eastAsia="仿宋" w:hint="eastAsia"/>
          <w:sz w:val="28"/>
          <w:szCs w:val="32"/>
        </w:rPr>
        <w:t>原文件</w:t>
      </w:r>
      <w:r w:rsidRPr="009C2027">
        <w:rPr>
          <w:rFonts w:eastAsia="仿宋" w:hint="eastAsia"/>
          <w:sz w:val="28"/>
          <w:szCs w:val="32"/>
        </w:rPr>
        <w:t>发送至</w:t>
      </w:r>
      <w:r w:rsidR="00CA5425">
        <w:rPr>
          <w:rFonts w:eastAsia="仿宋" w:hint="eastAsia"/>
          <w:sz w:val="28"/>
          <w:szCs w:val="32"/>
        </w:rPr>
        <w:t>课程</w:t>
      </w:r>
      <w:r w:rsidR="00CA5425">
        <w:rPr>
          <w:rFonts w:eastAsia="仿宋" w:hint="eastAsia"/>
          <w:sz w:val="28"/>
          <w:szCs w:val="32"/>
        </w:rPr>
        <w:t>FTP</w:t>
      </w:r>
      <w:r w:rsidR="00CA5425">
        <w:rPr>
          <w:rFonts w:eastAsia="仿宋" w:hint="eastAsia"/>
          <w:sz w:val="28"/>
          <w:szCs w:val="32"/>
        </w:rPr>
        <w:t>指定位置</w:t>
      </w:r>
      <w:r w:rsidRPr="009C2027">
        <w:rPr>
          <w:rFonts w:eastAsia="仿宋" w:hint="eastAsia"/>
          <w:sz w:val="28"/>
          <w:szCs w:val="32"/>
        </w:rPr>
        <w:t>。</w:t>
      </w:r>
    </w:p>
    <w:p w14:paraId="43705B3B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868C405" w14:textId="77777777" w:rsidR="00361252" w:rsidRPr="0058242F" w:rsidRDefault="00361252" w:rsidP="00361252">
      <w:pPr>
        <w:pStyle w:val="1"/>
        <w:spacing w:before="240" w:after="240"/>
        <w:rPr>
          <w:rFonts w:eastAsia="黑体" w:hint="eastAsia"/>
        </w:rPr>
      </w:pPr>
      <w:r w:rsidRPr="0058242F">
        <w:rPr>
          <w:rFonts w:eastAsia="黑体" w:hint="eastAsia"/>
        </w:rPr>
        <w:lastRenderedPageBreak/>
        <w:t>实验目的</w:t>
      </w:r>
    </w:p>
    <w:p w14:paraId="7634C8A2" w14:textId="740AF768" w:rsidR="00361252" w:rsidRPr="00D328C3" w:rsidRDefault="00361252" w:rsidP="00EF306E">
      <w:pPr>
        <w:pStyle w:val="a0"/>
        <w:spacing w:before="120" w:after="120"/>
        <w:ind w:firstLine="480"/>
      </w:pPr>
      <w:permStart w:id="1631146742" w:edGrp="everyone"/>
    </w:p>
    <w:permEnd w:id="1631146742"/>
    <w:p w14:paraId="6201E05E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t>实验环境</w:t>
      </w:r>
    </w:p>
    <w:p w14:paraId="7D09572D" w14:textId="03D7952C" w:rsidR="00361252" w:rsidRDefault="00837297" w:rsidP="00361252">
      <w:pPr>
        <w:pStyle w:val="a0"/>
        <w:spacing w:before="120" w:after="120"/>
        <w:ind w:firstLine="480"/>
      </w:pPr>
      <w:permStart w:id="1038293568" w:edGrp="everyone"/>
      <w:r w:rsidRPr="00837297">
        <w:rPr>
          <w:rFonts w:hint="eastAsia"/>
        </w:rPr>
        <w:t>操作系统：</w:t>
      </w:r>
      <w:r w:rsidRPr="00837297">
        <w:rPr>
          <w:rFonts w:hint="eastAsia"/>
        </w:rPr>
        <w:t>Win11</w:t>
      </w:r>
    </w:p>
    <w:permEnd w:id="1038293568"/>
    <w:p w14:paraId="6A62622A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4E4A2848" w14:textId="1E0279DF" w:rsidR="00FD229F" w:rsidRDefault="00FD229F" w:rsidP="00FD229F">
      <w:pPr>
        <w:pStyle w:val="a0"/>
        <w:numPr>
          <w:ilvl w:val="0"/>
          <w:numId w:val="8"/>
        </w:numPr>
        <w:spacing w:before="120" w:after="120"/>
        <w:ind w:firstLineChars="0"/>
        <w:jc w:val="left"/>
      </w:pPr>
      <w:permStart w:id="1734024112" w:edGrp="everyone"/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5DACF81C" w14:textId="46A1FCA4" w:rsidR="00FD229F" w:rsidRDefault="00DF6E68" w:rsidP="00DF6E68">
      <w:pPr>
        <w:pStyle w:val="a0"/>
        <w:numPr>
          <w:ilvl w:val="0"/>
          <w:numId w:val="9"/>
        </w:numPr>
        <w:spacing w:before="120" w:after="120"/>
        <w:ind w:firstLineChars="0"/>
        <w:jc w:val="left"/>
      </w:pPr>
      <w:r>
        <w:rPr>
          <w:rFonts w:hint="eastAsia"/>
        </w:rPr>
        <w:t>安装</w:t>
      </w:r>
      <w:r>
        <w:rPr>
          <w:rFonts w:hint="eastAsia"/>
        </w:rPr>
        <w:t>Windows Server 2022</w:t>
      </w:r>
      <w:r>
        <w:rPr>
          <w:rFonts w:hint="eastAsia"/>
        </w:rPr>
        <w:t>虚拟机</w:t>
      </w:r>
    </w:p>
    <w:p w14:paraId="17072512" w14:textId="44BE17AD" w:rsidR="00DF6E68" w:rsidRDefault="00DF6E68" w:rsidP="00DF6E68">
      <w:pPr>
        <w:pStyle w:val="a0"/>
        <w:spacing w:before="120" w:after="120"/>
        <w:ind w:left="1620" w:firstLineChars="0" w:firstLine="0"/>
        <w:jc w:val="left"/>
      </w:pPr>
      <w:r w:rsidRPr="00DF6E68">
        <w:rPr>
          <w:noProof/>
        </w:rPr>
        <w:drawing>
          <wp:inline distT="0" distB="0" distL="0" distR="0" wp14:anchorId="51D5E366" wp14:editId="40681A23">
            <wp:extent cx="5486400" cy="2957195"/>
            <wp:effectExtent l="0" t="0" r="0" b="0"/>
            <wp:docPr id="769124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24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2FE0" w14:textId="31934171" w:rsidR="00DF6E68" w:rsidRDefault="00284FA5" w:rsidP="00DF6E68">
      <w:pPr>
        <w:pStyle w:val="a0"/>
        <w:numPr>
          <w:ilvl w:val="0"/>
          <w:numId w:val="9"/>
        </w:numPr>
        <w:spacing w:before="120" w:after="120"/>
        <w:ind w:firstLineChars="0"/>
        <w:jc w:val="left"/>
      </w:pPr>
      <w:r>
        <w:rPr>
          <w:rFonts w:hint="eastAsia"/>
        </w:rPr>
        <w:t>安装</w:t>
      </w:r>
      <w:r>
        <w:rPr>
          <w:rFonts w:hint="eastAsia"/>
        </w:rPr>
        <w:t>DNS</w:t>
      </w:r>
      <w:r>
        <w:rPr>
          <w:rFonts w:hint="eastAsia"/>
        </w:rPr>
        <w:t>服务</w:t>
      </w:r>
    </w:p>
    <w:p w14:paraId="7FC64C28" w14:textId="51A6CCB7" w:rsidR="00284FA5" w:rsidRDefault="00BB52B8" w:rsidP="00284FA5">
      <w:pPr>
        <w:pStyle w:val="a0"/>
        <w:spacing w:before="120" w:after="120"/>
        <w:ind w:left="1620" w:firstLineChars="0" w:firstLine="0"/>
        <w:jc w:val="left"/>
      </w:pPr>
      <w:r w:rsidRPr="00BB52B8">
        <w:rPr>
          <w:noProof/>
        </w:rPr>
        <w:lastRenderedPageBreak/>
        <w:drawing>
          <wp:inline distT="0" distB="0" distL="0" distR="0" wp14:anchorId="07086D56" wp14:editId="40C79E2A">
            <wp:extent cx="5486400" cy="3940810"/>
            <wp:effectExtent l="0" t="0" r="0" b="2540"/>
            <wp:docPr id="867128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28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B6E8" w14:textId="2DE79A34" w:rsidR="00797539" w:rsidRDefault="00284FA5" w:rsidP="00E87976">
      <w:pPr>
        <w:pStyle w:val="a0"/>
        <w:numPr>
          <w:ilvl w:val="0"/>
          <w:numId w:val="9"/>
        </w:numPr>
        <w:spacing w:before="120" w:after="120"/>
        <w:ind w:firstLineChars="0"/>
        <w:jc w:val="left"/>
      </w:pPr>
      <w:r>
        <w:rPr>
          <w:rFonts w:hint="eastAsia"/>
        </w:rPr>
        <w:t>添加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69820E90" w14:textId="765CDB11" w:rsidR="005858D1" w:rsidRDefault="00075B79" w:rsidP="005858D1">
      <w:pPr>
        <w:pStyle w:val="a0"/>
        <w:spacing w:before="120" w:after="120"/>
        <w:ind w:left="1620" w:firstLineChars="0" w:firstLine="0"/>
        <w:jc w:val="left"/>
      </w:pPr>
      <w:r w:rsidRPr="00075B79">
        <w:rPr>
          <w:noProof/>
        </w:rPr>
        <w:drawing>
          <wp:inline distT="0" distB="0" distL="0" distR="0" wp14:anchorId="634D250B" wp14:editId="4CF719AF">
            <wp:extent cx="5274129" cy="3632679"/>
            <wp:effectExtent l="0" t="0" r="3175" b="6350"/>
            <wp:docPr id="184233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3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218" cy="36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97A2" w14:textId="45F81151" w:rsidR="00E87976" w:rsidRDefault="00A16B15" w:rsidP="00E87976">
      <w:pPr>
        <w:pStyle w:val="a0"/>
        <w:spacing w:before="120" w:after="120"/>
        <w:ind w:left="1620" w:firstLineChars="0" w:firstLine="0"/>
        <w:jc w:val="left"/>
      </w:pPr>
      <w:r w:rsidRPr="00A16B15">
        <w:rPr>
          <w:noProof/>
        </w:rPr>
        <w:lastRenderedPageBreak/>
        <w:drawing>
          <wp:inline distT="0" distB="0" distL="0" distR="0" wp14:anchorId="58BD2A43" wp14:editId="5C046FD9">
            <wp:extent cx="5486400" cy="4305300"/>
            <wp:effectExtent l="0" t="0" r="0" b="0"/>
            <wp:docPr id="134838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8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046F" w14:textId="4C11236A" w:rsidR="00DF1D14" w:rsidRDefault="00E87976" w:rsidP="0045797F">
      <w:pPr>
        <w:pStyle w:val="a0"/>
        <w:spacing w:before="120" w:after="120"/>
        <w:ind w:left="1620" w:firstLineChars="0" w:firstLine="0"/>
        <w:jc w:val="left"/>
      </w:pPr>
      <w:r w:rsidRPr="00E87976">
        <w:rPr>
          <w:noProof/>
        </w:rPr>
        <w:drawing>
          <wp:inline distT="0" distB="0" distL="0" distR="0" wp14:anchorId="48887D2A" wp14:editId="44365725">
            <wp:extent cx="5486400" cy="3603625"/>
            <wp:effectExtent l="0" t="0" r="0" b="0"/>
            <wp:docPr id="1102501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01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2DAD" w14:textId="65895D2C" w:rsidR="00FD229F" w:rsidRDefault="00FD229F" w:rsidP="00FD229F">
      <w:pPr>
        <w:pStyle w:val="a0"/>
        <w:numPr>
          <w:ilvl w:val="0"/>
          <w:numId w:val="8"/>
        </w:numPr>
        <w:spacing w:before="120" w:after="120"/>
        <w:ind w:firstLineChars="0"/>
        <w:jc w:val="left"/>
      </w:pPr>
      <w:r>
        <w:rPr>
          <w:rFonts w:hint="eastAsia"/>
        </w:rPr>
        <w:lastRenderedPageBreak/>
        <w:t>Web</w:t>
      </w:r>
      <w:r>
        <w:rPr>
          <w:rFonts w:hint="eastAsia"/>
        </w:rPr>
        <w:t>服务器</w:t>
      </w:r>
    </w:p>
    <w:p w14:paraId="7DCFBD96" w14:textId="05B107B0" w:rsidR="004143C5" w:rsidRDefault="00832C5C" w:rsidP="00832C5C">
      <w:pPr>
        <w:pStyle w:val="a0"/>
        <w:numPr>
          <w:ilvl w:val="0"/>
          <w:numId w:val="10"/>
        </w:numPr>
        <w:spacing w:before="120" w:after="120"/>
        <w:ind w:firstLineChars="0"/>
        <w:jc w:val="left"/>
      </w:pPr>
      <w:r>
        <w:rPr>
          <w:rFonts w:hint="eastAsia"/>
        </w:rPr>
        <w:t>安装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755DDAF9" w14:textId="0FCB269D" w:rsidR="00BC310A" w:rsidRDefault="00C21703" w:rsidP="00E8560C">
      <w:pPr>
        <w:pStyle w:val="a0"/>
        <w:spacing w:before="120" w:after="120"/>
        <w:ind w:left="1620" w:firstLineChars="0" w:firstLine="0"/>
        <w:jc w:val="left"/>
      </w:pPr>
      <w:r w:rsidRPr="00C21703">
        <w:rPr>
          <w:noProof/>
        </w:rPr>
        <w:drawing>
          <wp:inline distT="0" distB="0" distL="0" distR="0" wp14:anchorId="7F950104" wp14:editId="22C33063">
            <wp:extent cx="4963886" cy="3545387"/>
            <wp:effectExtent l="0" t="0" r="8255" b="0"/>
            <wp:docPr id="1810560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60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716" cy="35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89C1" w14:textId="7DB597C5" w:rsidR="008633E2" w:rsidRDefault="00192677" w:rsidP="008633E2">
      <w:pPr>
        <w:pStyle w:val="a0"/>
        <w:numPr>
          <w:ilvl w:val="0"/>
          <w:numId w:val="10"/>
        </w:numPr>
        <w:spacing w:before="120" w:after="120"/>
        <w:ind w:firstLineChars="0"/>
        <w:jc w:val="left"/>
      </w:pPr>
      <w:r>
        <w:rPr>
          <w:rFonts w:hint="eastAsia"/>
        </w:rPr>
        <w:t>设置服务器</w:t>
      </w:r>
    </w:p>
    <w:p w14:paraId="33D4150F" w14:textId="53C98F71" w:rsidR="00192677" w:rsidRDefault="00192677" w:rsidP="00192677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7690BCA3" wp14:editId="3A927A2D">
            <wp:extent cx="4894440" cy="3222172"/>
            <wp:effectExtent l="0" t="0" r="1905" b="0"/>
            <wp:docPr id="116858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86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432" cy="3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48F2" w14:textId="592C76C9" w:rsidR="00192677" w:rsidRDefault="002F4472" w:rsidP="00192677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9D5D7FC" wp14:editId="3BCBA5A8">
            <wp:extent cx="4152900" cy="5172075"/>
            <wp:effectExtent l="0" t="0" r="0" b="9525"/>
            <wp:docPr id="3722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EA39" w14:textId="778C9C81" w:rsidR="002F4472" w:rsidRDefault="00E71A72" w:rsidP="00E71A72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685CF886" wp14:editId="51B709AA">
            <wp:extent cx="4476750" cy="1495425"/>
            <wp:effectExtent l="0" t="0" r="0" b="9525"/>
            <wp:docPr id="528665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65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8D2F" w14:textId="4A06AB91" w:rsidR="00E71A72" w:rsidRDefault="0029727E" w:rsidP="00E71A72">
      <w:pPr>
        <w:pStyle w:val="a0"/>
        <w:numPr>
          <w:ilvl w:val="0"/>
          <w:numId w:val="10"/>
        </w:numPr>
        <w:spacing w:before="120" w:after="120"/>
        <w:ind w:firstLineChars="0"/>
        <w:jc w:val="left"/>
      </w:pPr>
      <w:r>
        <w:rPr>
          <w:rFonts w:hint="eastAsia"/>
        </w:rPr>
        <w:t>测试成功</w:t>
      </w:r>
    </w:p>
    <w:p w14:paraId="5667A77D" w14:textId="3D148F35" w:rsidR="0029727E" w:rsidRDefault="00F41B4A" w:rsidP="0029727E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8C6BF84" wp14:editId="0837B92F">
            <wp:extent cx="5486400" cy="3900805"/>
            <wp:effectExtent l="0" t="0" r="0" b="4445"/>
            <wp:docPr id="605432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32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99FF" w14:textId="68762FE8" w:rsidR="0029727E" w:rsidRDefault="00096A49" w:rsidP="003F09EF">
      <w:pPr>
        <w:pStyle w:val="a0"/>
        <w:numPr>
          <w:ilvl w:val="0"/>
          <w:numId w:val="10"/>
        </w:numPr>
        <w:spacing w:before="120" w:after="120"/>
        <w:ind w:firstLineChars="0"/>
        <w:jc w:val="left"/>
      </w:pPr>
      <w:r>
        <w:rPr>
          <w:rFonts w:hint="eastAsia"/>
        </w:rPr>
        <w:t>控制流量</w:t>
      </w:r>
    </w:p>
    <w:p w14:paraId="424476AC" w14:textId="044F9145" w:rsidR="00BF33C8" w:rsidRDefault="00096A49" w:rsidP="00A0492E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575D6BBE" wp14:editId="5170D5C1">
            <wp:extent cx="2263828" cy="2819400"/>
            <wp:effectExtent l="0" t="0" r="3175" b="0"/>
            <wp:docPr id="1528050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50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741" cy="282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4A74" w14:textId="6B680F3F" w:rsidR="00FD229F" w:rsidRDefault="00FD229F" w:rsidP="00FD229F">
      <w:pPr>
        <w:pStyle w:val="a0"/>
        <w:numPr>
          <w:ilvl w:val="0"/>
          <w:numId w:val="8"/>
        </w:numPr>
        <w:spacing w:before="120" w:after="120"/>
        <w:ind w:firstLineChars="0"/>
        <w:jc w:val="left"/>
      </w:pPr>
      <w:r>
        <w:rPr>
          <w:rFonts w:hint="eastAsia"/>
        </w:rPr>
        <w:t>虚拟主机技术</w:t>
      </w:r>
    </w:p>
    <w:p w14:paraId="301183AF" w14:textId="7BE5EAEA" w:rsidR="00A0492E" w:rsidRDefault="00682611" w:rsidP="00A0492E">
      <w:pPr>
        <w:pStyle w:val="a0"/>
        <w:numPr>
          <w:ilvl w:val="0"/>
          <w:numId w:val="11"/>
        </w:numPr>
        <w:spacing w:before="120" w:after="120"/>
        <w:ind w:firstLineChars="0"/>
        <w:jc w:val="left"/>
      </w:pPr>
      <w:r>
        <w:rPr>
          <w:rFonts w:hint="eastAsia"/>
        </w:rPr>
        <w:t>设置相同的</w:t>
      </w:r>
      <w:r>
        <w:rPr>
          <w:rFonts w:hint="eastAsia"/>
        </w:rPr>
        <w:t>ip</w:t>
      </w:r>
      <w:r>
        <w:rPr>
          <w:rFonts w:hint="eastAsia"/>
        </w:rPr>
        <w:t>、端口，不同的主机名</w:t>
      </w:r>
      <w:r w:rsidR="00A14B38">
        <w:rPr>
          <w:rFonts w:hint="eastAsia"/>
        </w:rPr>
        <w:t>和路径</w:t>
      </w:r>
      <w:r w:rsidR="00806B9C">
        <w:rPr>
          <w:rFonts w:hint="eastAsia"/>
        </w:rPr>
        <w:t>（</w:t>
      </w:r>
      <w:r w:rsidR="00806B9C">
        <w:rPr>
          <w:rFonts w:hint="eastAsia"/>
        </w:rPr>
        <w:t>DNS</w:t>
      </w:r>
      <w:r w:rsidR="007845FA">
        <w:rPr>
          <w:rFonts w:hint="eastAsia"/>
        </w:rPr>
        <w:t>配置</w:t>
      </w:r>
      <w:r w:rsidR="00806B9C">
        <w:rPr>
          <w:rFonts w:hint="eastAsia"/>
        </w:rPr>
        <w:t>保留）</w:t>
      </w:r>
    </w:p>
    <w:p w14:paraId="1B0F7385" w14:textId="7CC45A2D" w:rsidR="00682611" w:rsidRDefault="00994DBB" w:rsidP="00682611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3C47041" wp14:editId="34F5B797">
            <wp:extent cx="5486400" cy="3611880"/>
            <wp:effectExtent l="0" t="0" r="0" b="7620"/>
            <wp:docPr id="2072095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957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33AE" w14:textId="60056F91" w:rsidR="00540A0B" w:rsidRDefault="00540A0B" w:rsidP="00540A0B">
      <w:pPr>
        <w:pStyle w:val="a0"/>
        <w:numPr>
          <w:ilvl w:val="0"/>
          <w:numId w:val="11"/>
        </w:numPr>
        <w:spacing w:before="120" w:after="120"/>
        <w:ind w:firstLineChars="0"/>
        <w:jc w:val="left"/>
      </w:pPr>
      <w:r>
        <w:rPr>
          <w:rFonts w:hint="eastAsia"/>
        </w:rPr>
        <w:t>另外还需要启用目录浏览</w:t>
      </w:r>
    </w:p>
    <w:p w14:paraId="558B4ED3" w14:textId="3E402D79" w:rsidR="00540A0B" w:rsidRDefault="00540A0B" w:rsidP="00540A0B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3F1D5698" wp14:editId="48CB7F91">
            <wp:extent cx="5486400" cy="3900805"/>
            <wp:effectExtent l="0" t="0" r="0" b="4445"/>
            <wp:docPr id="1859251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511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6F05" w14:textId="5746D6EF" w:rsidR="00682611" w:rsidRDefault="00B02195" w:rsidP="00682611">
      <w:pPr>
        <w:pStyle w:val="a0"/>
        <w:numPr>
          <w:ilvl w:val="0"/>
          <w:numId w:val="11"/>
        </w:numPr>
        <w:spacing w:before="120" w:after="120"/>
        <w:ind w:firstLineChars="0"/>
        <w:jc w:val="left"/>
      </w:pPr>
      <w:r>
        <w:rPr>
          <w:rFonts w:hint="eastAsia"/>
        </w:rPr>
        <w:lastRenderedPageBreak/>
        <w:t>测试</w:t>
      </w:r>
      <w:r w:rsidR="002A5BD3">
        <w:rPr>
          <w:rFonts w:hint="eastAsia"/>
        </w:rPr>
        <w:t>成功</w:t>
      </w:r>
    </w:p>
    <w:p w14:paraId="0B8BA372" w14:textId="55A77CD0" w:rsidR="00B02195" w:rsidRDefault="002A5BD3" w:rsidP="00B02195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156C2004" wp14:editId="387AC4BD">
            <wp:extent cx="5486400" cy="3900805"/>
            <wp:effectExtent l="0" t="0" r="0" b="4445"/>
            <wp:docPr id="1032259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59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966" w14:textId="5C69272B" w:rsidR="00FD229F" w:rsidRDefault="00FD229F" w:rsidP="00FD229F">
      <w:pPr>
        <w:pStyle w:val="a0"/>
        <w:numPr>
          <w:ilvl w:val="0"/>
          <w:numId w:val="8"/>
        </w:numPr>
        <w:spacing w:before="120" w:after="120"/>
        <w:ind w:firstLineChars="0"/>
        <w:jc w:val="left"/>
      </w:pPr>
      <w:r>
        <w:rPr>
          <w:rFonts w:hint="eastAsia"/>
        </w:rPr>
        <w:t>安全站点</w:t>
      </w:r>
    </w:p>
    <w:p w14:paraId="5E434BE2" w14:textId="10698EB7" w:rsidR="00785FBD" w:rsidRDefault="00415B3B" w:rsidP="00AC0F19">
      <w:pPr>
        <w:pStyle w:val="a0"/>
        <w:numPr>
          <w:ilvl w:val="0"/>
          <w:numId w:val="13"/>
        </w:numPr>
        <w:spacing w:before="120" w:after="120"/>
        <w:ind w:firstLineChars="0"/>
        <w:jc w:val="left"/>
      </w:pPr>
      <w:r>
        <w:rPr>
          <w:rFonts w:hint="eastAsia"/>
        </w:rPr>
        <w:t>申请证书</w:t>
      </w:r>
    </w:p>
    <w:p w14:paraId="2F96CF5E" w14:textId="5B3FDDCB" w:rsidR="00415B3B" w:rsidRDefault="00415B3B" w:rsidP="00415B3B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C2C8A9D" wp14:editId="344C1D07">
            <wp:extent cx="5486400" cy="4719955"/>
            <wp:effectExtent l="0" t="0" r="0" b="4445"/>
            <wp:docPr id="967215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15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EE0" w14:textId="06D0FB63" w:rsidR="00415B3B" w:rsidRDefault="0076587D" w:rsidP="00415B3B">
      <w:pPr>
        <w:pStyle w:val="a0"/>
        <w:numPr>
          <w:ilvl w:val="0"/>
          <w:numId w:val="13"/>
        </w:numPr>
        <w:spacing w:before="120" w:after="120"/>
        <w:ind w:firstLineChars="0"/>
        <w:jc w:val="left"/>
      </w:pPr>
      <w:r>
        <w:rPr>
          <w:rFonts w:hint="eastAsia"/>
        </w:rPr>
        <w:t>获得证书（在五、）</w:t>
      </w:r>
    </w:p>
    <w:p w14:paraId="7348B3AD" w14:textId="3D18172F" w:rsidR="0076587D" w:rsidRDefault="0076587D" w:rsidP="00415B3B">
      <w:pPr>
        <w:pStyle w:val="a0"/>
        <w:numPr>
          <w:ilvl w:val="0"/>
          <w:numId w:val="13"/>
        </w:numPr>
        <w:spacing w:before="120" w:after="120"/>
        <w:ind w:firstLineChars="0"/>
        <w:jc w:val="left"/>
      </w:pPr>
      <w:r>
        <w:rPr>
          <w:rFonts w:hint="eastAsia"/>
        </w:rPr>
        <w:t>导入证书</w:t>
      </w:r>
    </w:p>
    <w:p w14:paraId="58C8582C" w14:textId="29DF5375" w:rsidR="003D5978" w:rsidRDefault="0013627D" w:rsidP="003D5978">
      <w:pPr>
        <w:pStyle w:val="a0"/>
        <w:spacing w:before="120" w:after="120"/>
        <w:ind w:left="16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917915" wp14:editId="7259E386">
            <wp:extent cx="4544786" cy="3909883"/>
            <wp:effectExtent l="0" t="0" r="8255" b="0"/>
            <wp:docPr id="1779294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44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4567" cy="39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818A" w14:textId="04B5F179" w:rsidR="004D040A" w:rsidRDefault="004D040A" w:rsidP="00415B3B">
      <w:pPr>
        <w:pStyle w:val="a0"/>
        <w:numPr>
          <w:ilvl w:val="0"/>
          <w:numId w:val="13"/>
        </w:numPr>
        <w:spacing w:before="120" w:after="120"/>
        <w:ind w:firstLineChars="0"/>
        <w:jc w:val="left"/>
      </w:pPr>
      <w:r>
        <w:rPr>
          <w:rFonts w:hint="eastAsia"/>
        </w:rPr>
        <w:t>测试（这里由于</w:t>
      </w:r>
      <w:r w:rsidR="007C5796">
        <w:rPr>
          <w:rFonts w:hint="eastAsia"/>
        </w:rPr>
        <w:t>证书</w:t>
      </w:r>
      <w:r>
        <w:rPr>
          <w:rFonts w:hint="eastAsia"/>
        </w:rPr>
        <w:t>版本问题，用的</w:t>
      </w:r>
      <w:r>
        <w:rPr>
          <w:rFonts w:hint="eastAsia"/>
        </w:rPr>
        <w:t>edeg</w:t>
      </w:r>
      <w:r>
        <w:rPr>
          <w:rFonts w:hint="eastAsia"/>
        </w:rPr>
        <w:t>的</w:t>
      </w:r>
      <w:r>
        <w:rPr>
          <w:rFonts w:hint="eastAsia"/>
        </w:rPr>
        <w:t>IE</w:t>
      </w:r>
      <w:r>
        <w:rPr>
          <w:rFonts w:hint="eastAsia"/>
        </w:rPr>
        <w:t>兼容模式）</w:t>
      </w:r>
    </w:p>
    <w:p w14:paraId="515941A1" w14:textId="464CC666" w:rsidR="004D040A" w:rsidRDefault="004D040A" w:rsidP="004D040A">
      <w:pPr>
        <w:pStyle w:val="a0"/>
        <w:spacing w:before="120" w:after="120"/>
        <w:ind w:left="16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A6418B1" wp14:editId="670A20D2">
            <wp:extent cx="5228545" cy="3717471"/>
            <wp:effectExtent l="0" t="0" r="0" b="0"/>
            <wp:docPr id="1177759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59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0401" cy="37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10E4" w14:textId="75277C9D" w:rsidR="00FD229F" w:rsidRDefault="00FD229F" w:rsidP="00FD229F">
      <w:pPr>
        <w:pStyle w:val="a0"/>
        <w:numPr>
          <w:ilvl w:val="0"/>
          <w:numId w:val="8"/>
        </w:numPr>
        <w:spacing w:before="120" w:after="120"/>
        <w:ind w:firstLineChars="0"/>
        <w:jc w:val="left"/>
      </w:pPr>
      <w:r>
        <w:rPr>
          <w:rFonts w:hint="eastAsia"/>
        </w:rPr>
        <w:lastRenderedPageBreak/>
        <w:t>证书服务器</w:t>
      </w:r>
    </w:p>
    <w:p w14:paraId="58DBA005" w14:textId="15762C32" w:rsidR="002F18CC" w:rsidRDefault="002F18CC" w:rsidP="002F18CC">
      <w:pPr>
        <w:pStyle w:val="a0"/>
        <w:numPr>
          <w:ilvl w:val="0"/>
          <w:numId w:val="12"/>
        </w:numPr>
        <w:spacing w:before="120" w:after="120"/>
        <w:ind w:firstLineChars="0"/>
        <w:jc w:val="left"/>
      </w:pPr>
      <w:r>
        <w:rPr>
          <w:rFonts w:hint="eastAsia"/>
        </w:rPr>
        <w:t>申请</w:t>
      </w:r>
      <w:r>
        <w:rPr>
          <w:rFonts w:hint="eastAsia"/>
        </w:rPr>
        <w:t xml:space="preserve"> active directory</w:t>
      </w:r>
      <w:r>
        <w:rPr>
          <w:rFonts w:hint="eastAsia"/>
        </w:rPr>
        <w:t>证书服务</w:t>
      </w:r>
    </w:p>
    <w:p w14:paraId="601F1A8E" w14:textId="019C9C93" w:rsidR="002F18CC" w:rsidRDefault="002F18CC" w:rsidP="002F18CC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702F6A9F" wp14:editId="1B0D37BF">
            <wp:extent cx="4457700" cy="3280331"/>
            <wp:effectExtent l="0" t="0" r="0" b="0"/>
            <wp:docPr id="2072320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200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963" cy="32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7FB" w14:textId="1D436748" w:rsidR="002F18CC" w:rsidRDefault="005E58F8" w:rsidP="002F18CC">
      <w:pPr>
        <w:pStyle w:val="a0"/>
        <w:numPr>
          <w:ilvl w:val="0"/>
          <w:numId w:val="12"/>
        </w:numPr>
        <w:spacing w:before="120" w:after="120"/>
        <w:ind w:firstLineChars="0"/>
        <w:jc w:val="left"/>
      </w:pPr>
      <w:r>
        <w:rPr>
          <w:rFonts w:hint="eastAsia"/>
        </w:rPr>
        <w:t>进行申请，获得证书</w:t>
      </w:r>
      <w:r w:rsidR="00F25599">
        <w:rPr>
          <w:rFonts w:hint="eastAsia"/>
        </w:rPr>
        <w:t>（记得要颁发）</w:t>
      </w:r>
    </w:p>
    <w:p w14:paraId="4CF69BC6" w14:textId="5F2A5B2A" w:rsidR="005E58F8" w:rsidRDefault="00F25599" w:rsidP="005E58F8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6F83584" wp14:editId="565C0540">
            <wp:extent cx="5486400" cy="3834765"/>
            <wp:effectExtent l="0" t="0" r="0" b="0"/>
            <wp:docPr id="1707332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325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4A1" w14:textId="45902A0B" w:rsidR="005E58F8" w:rsidRDefault="00F25599" w:rsidP="005E58F8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46A9B1F3" wp14:editId="1A3B50E6">
            <wp:extent cx="5486400" cy="3900805"/>
            <wp:effectExtent l="0" t="0" r="0" b="4445"/>
            <wp:docPr id="1708808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083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A04D" w14:textId="016D1B3E" w:rsidR="005E58F8" w:rsidRDefault="00176D35" w:rsidP="00176D35">
      <w:pPr>
        <w:pStyle w:val="a0"/>
        <w:numPr>
          <w:ilvl w:val="0"/>
          <w:numId w:val="12"/>
        </w:numPr>
        <w:spacing w:before="120" w:after="120"/>
        <w:ind w:firstLineChars="0"/>
        <w:jc w:val="left"/>
      </w:pPr>
      <w:r>
        <w:rPr>
          <w:rFonts w:hint="eastAsia"/>
        </w:rPr>
        <w:lastRenderedPageBreak/>
        <w:t>导出证书</w:t>
      </w:r>
    </w:p>
    <w:p w14:paraId="016B5C2D" w14:textId="4C1249B0" w:rsidR="00176D35" w:rsidRDefault="00176D35" w:rsidP="00802A76">
      <w:pPr>
        <w:pStyle w:val="a0"/>
        <w:spacing w:before="120" w:after="120"/>
        <w:ind w:left="16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B791ABB" wp14:editId="0345E22C">
            <wp:extent cx="5486400" cy="5733415"/>
            <wp:effectExtent l="0" t="0" r="0" b="635"/>
            <wp:docPr id="1115704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043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DBE" w14:textId="5344808E" w:rsidR="00FD229F" w:rsidRDefault="00FD229F" w:rsidP="00FD229F">
      <w:pPr>
        <w:pStyle w:val="a0"/>
        <w:numPr>
          <w:ilvl w:val="0"/>
          <w:numId w:val="8"/>
        </w:numPr>
        <w:spacing w:before="120" w:after="120"/>
        <w:ind w:firstLineChars="0"/>
        <w:jc w:val="left"/>
      </w:pPr>
      <w:r>
        <w:rPr>
          <w:rFonts w:hint="eastAsia"/>
        </w:rPr>
        <w:t>FTP</w:t>
      </w:r>
      <w:r>
        <w:rPr>
          <w:rFonts w:hint="eastAsia"/>
        </w:rPr>
        <w:t>服务器</w:t>
      </w:r>
    </w:p>
    <w:p w14:paraId="7CC48297" w14:textId="50B6F81E" w:rsidR="00802A76" w:rsidRDefault="00802A76" w:rsidP="00802A76">
      <w:pPr>
        <w:pStyle w:val="a0"/>
        <w:numPr>
          <w:ilvl w:val="0"/>
          <w:numId w:val="14"/>
        </w:numPr>
        <w:spacing w:before="120" w:after="120"/>
        <w:ind w:firstLineChars="0"/>
        <w:jc w:val="left"/>
      </w:pPr>
      <w:r>
        <w:rPr>
          <w:rFonts w:hint="eastAsia"/>
        </w:rPr>
        <w:t>建立</w:t>
      </w:r>
      <w:r>
        <w:rPr>
          <w:rFonts w:hint="eastAsia"/>
        </w:rPr>
        <w:t>ftp</w:t>
      </w:r>
      <w:r>
        <w:rPr>
          <w:rFonts w:hint="eastAsia"/>
        </w:rPr>
        <w:t>服务器</w:t>
      </w:r>
    </w:p>
    <w:p w14:paraId="7EA32736" w14:textId="6854D975" w:rsidR="00802A76" w:rsidRDefault="00802A76" w:rsidP="00802A76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A273B04" wp14:editId="1C35B260">
            <wp:extent cx="5486400" cy="4719955"/>
            <wp:effectExtent l="0" t="0" r="0" b="4445"/>
            <wp:docPr id="2036873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37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89C5" w14:textId="21A6B9BB" w:rsidR="00802A76" w:rsidRDefault="00802A76" w:rsidP="00802A76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42FFFF2" wp14:editId="3A387097">
            <wp:extent cx="5486400" cy="3900805"/>
            <wp:effectExtent l="0" t="0" r="0" b="4445"/>
            <wp:docPr id="131084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43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978A" w14:textId="4409E030" w:rsidR="00D83CDA" w:rsidRDefault="005A5FA5" w:rsidP="00D83CDA">
      <w:pPr>
        <w:pStyle w:val="a0"/>
        <w:numPr>
          <w:ilvl w:val="0"/>
          <w:numId w:val="14"/>
        </w:numPr>
        <w:spacing w:before="120" w:after="120"/>
        <w:ind w:firstLineChars="0"/>
        <w:jc w:val="left"/>
      </w:pPr>
      <w:r>
        <w:rPr>
          <w:rFonts w:hint="eastAsia"/>
        </w:rPr>
        <w:t>测试访问</w:t>
      </w:r>
    </w:p>
    <w:p w14:paraId="3EC98F7F" w14:textId="3C6C28BD" w:rsidR="005A5FA5" w:rsidRDefault="005A5FA5" w:rsidP="005A5FA5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1C639DB9" wp14:editId="0449F068">
            <wp:extent cx="4452257" cy="3454064"/>
            <wp:effectExtent l="0" t="0" r="5715" b="0"/>
            <wp:docPr id="756041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15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3262" cy="34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0896" w14:textId="1BBA8A25" w:rsidR="005A5FA5" w:rsidRDefault="005A5FA5" w:rsidP="005A5FA5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E526736" wp14:editId="424BC79E">
            <wp:extent cx="4697186" cy="3543548"/>
            <wp:effectExtent l="0" t="0" r="8255" b="0"/>
            <wp:docPr id="363951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515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8152" cy="35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AD73" w14:textId="77E90A4F" w:rsidR="005A5FA5" w:rsidRDefault="008F6694" w:rsidP="008F6694">
      <w:pPr>
        <w:pStyle w:val="a0"/>
        <w:numPr>
          <w:ilvl w:val="0"/>
          <w:numId w:val="14"/>
        </w:numPr>
        <w:spacing w:before="120" w:after="120"/>
        <w:ind w:firstLineChars="0"/>
        <w:jc w:val="left"/>
      </w:pPr>
      <w:r>
        <w:rPr>
          <w:rFonts w:hint="eastAsia"/>
        </w:rPr>
        <w:t>对用户权限进行编辑</w:t>
      </w:r>
      <w:r w:rsidR="00321920">
        <w:rPr>
          <w:rFonts w:hint="eastAsia"/>
        </w:rPr>
        <w:t>，结果为创建文件夹失败</w:t>
      </w:r>
    </w:p>
    <w:p w14:paraId="352E8D52" w14:textId="23ABE29D" w:rsidR="008F6694" w:rsidRDefault="001522DA" w:rsidP="008F6694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14217542" wp14:editId="207A6577">
            <wp:extent cx="3837076" cy="3902528"/>
            <wp:effectExtent l="0" t="0" r="0" b="3175"/>
            <wp:docPr id="1909384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846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2421" cy="39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6540" w14:textId="533893DD" w:rsidR="008F6694" w:rsidRDefault="00321920" w:rsidP="008F6694">
      <w:pPr>
        <w:pStyle w:val="a0"/>
        <w:spacing w:before="120" w:after="120"/>
        <w:ind w:left="16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8D64D2" wp14:editId="6E1CA69F">
            <wp:extent cx="5486400" cy="4083050"/>
            <wp:effectExtent l="0" t="0" r="0" b="0"/>
            <wp:docPr id="1627132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23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1468" w14:textId="68121C2E" w:rsidR="00FD229F" w:rsidRDefault="00FD229F" w:rsidP="00FD229F">
      <w:pPr>
        <w:pStyle w:val="a0"/>
        <w:numPr>
          <w:ilvl w:val="0"/>
          <w:numId w:val="8"/>
        </w:numPr>
        <w:spacing w:before="120" w:after="120"/>
        <w:ind w:firstLineChars="0"/>
        <w:jc w:val="left"/>
      </w:pPr>
      <w:r>
        <w:rPr>
          <w:rFonts w:hint="eastAsia"/>
        </w:rPr>
        <w:t>SMTP</w:t>
      </w:r>
      <w:r>
        <w:rPr>
          <w:rFonts w:hint="eastAsia"/>
        </w:rPr>
        <w:t>和</w:t>
      </w:r>
      <w:r>
        <w:rPr>
          <w:rFonts w:hint="eastAsia"/>
        </w:rPr>
        <w:t>POP</w:t>
      </w:r>
      <w:r>
        <w:rPr>
          <w:rFonts w:hint="eastAsia"/>
        </w:rPr>
        <w:t>服务器</w:t>
      </w:r>
    </w:p>
    <w:p w14:paraId="6F5CB776" w14:textId="33B24BBA" w:rsidR="000F652D" w:rsidRDefault="000F652D" w:rsidP="000F652D">
      <w:pPr>
        <w:pStyle w:val="a0"/>
        <w:numPr>
          <w:ilvl w:val="0"/>
          <w:numId w:val="15"/>
        </w:numPr>
        <w:spacing w:before="120" w:after="120"/>
        <w:ind w:firstLineChars="0"/>
        <w:jc w:val="left"/>
      </w:pPr>
      <w:r>
        <w:rPr>
          <w:rFonts w:hint="eastAsia"/>
        </w:rPr>
        <w:t>安装</w:t>
      </w:r>
      <w:r>
        <w:rPr>
          <w:rFonts w:hint="eastAsia"/>
        </w:rPr>
        <w:t>MDaemon Server</w:t>
      </w:r>
    </w:p>
    <w:p w14:paraId="31FBC2D8" w14:textId="6711E1AB" w:rsidR="000F652D" w:rsidRDefault="000F652D" w:rsidP="000F652D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6D1C7DF2" wp14:editId="7918924A">
            <wp:extent cx="5276850" cy="3219450"/>
            <wp:effectExtent l="0" t="0" r="0" b="0"/>
            <wp:docPr id="252994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949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10C7" w14:textId="19BE35DC" w:rsidR="000F652D" w:rsidRDefault="00186F8C" w:rsidP="000F652D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124F517" wp14:editId="71DB47B9">
            <wp:extent cx="5276850" cy="3219450"/>
            <wp:effectExtent l="0" t="0" r="0" b="0"/>
            <wp:docPr id="1896530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04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5156" w14:textId="161EFFE2" w:rsidR="00186F8C" w:rsidRDefault="00CA594B" w:rsidP="00CA594B">
      <w:pPr>
        <w:pStyle w:val="a0"/>
        <w:numPr>
          <w:ilvl w:val="0"/>
          <w:numId w:val="15"/>
        </w:numPr>
        <w:spacing w:before="120" w:after="120"/>
        <w:ind w:firstLineChars="0"/>
        <w:jc w:val="left"/>
      </w:pPr>
      <w:r>
        <w:rPr>
          <w:rFonts w:hint="eastAsia"/>
        </w:rPr>
        <w:t>因为自动配置了，不需要手动配置</w:t>
      </w:r>
      <w:r>
        <w:rPr>
          <w:rFonts w:hint="eastAsia"/>
        </w:rPr>
        <w:t>ip</w:t>
      </w:r>
      <w:r>
        <w:rPr>
          <w:rFonts w:hint="eastAsia"/>
        </w:rPr>
        <w:t>等</w:t>
      </w:r>
    </w:p>
    <w:p w14:paraId="6A2395C8" w14:textId="3B4D88AB" w:rsidR="00CA594B" w:rsidRDefault="00C31BCC" w:rsidP="00CA594B">
      <w:pPr>
        <w:pStyle w:val="a0"/>
        <w:numPr>
          <w:ilvl w:val="0"/>
          <w:numId w:val="15"/>
        </w:numPr>
        <w:spacing w:before="120" w:after="120"/>
        <w:ind w:firstLineChars="0"/>
        <w:jc w:val="left"/>
      </w:pPr>
      <w:r>
        <w:rPr>
          <w:rFonts w:hint="eastAsia"/>
        </w:rPr>
        <w:t>创建新用户</w:t>
      </w:r>
    </w:p>
    <w:p w14:paraId="701F31EE" w14:textId="0AFA8677" w:rsidR="00C31BCC" w:rsidRDefault="00C31BCC" w:rsidP="00C31BCC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48054312" wp14:editId="5BD85835">
            <wp:extent cx="5486400" cy="3900805"/>
            <wp:effectExtent l="0" t="0" r="0" b="4445"/>
            <wp:docPr id="303834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346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F90B" w14:textId="0F42641E" w:rsidR="00C31BCC" w:rsidRDefault="00D2784C" w:rsidP="00C31BCC">
      <w:pPr>
        <w:pStyle w:val="a0"/>
        <w:numPr>
          <w:ilvl w:val="0"/>
          <w:numId w:val="15"/>
        </w:numPr>
        <w:spacing w:before="120" w:after="120"/>
        <w:ind w:firstLineChars="0"/>
        <w:jc w:val="left"/>
      </w:pPr>
      <w:r>
        <w:rPr>
          <w:rFonts w:hint="eastAsia"/>
        </w:rPr>
        <w:lastRenderedPageBreak/>
        <w:t>测试收发</w:t>
      </w:r>
    </w:p>
    <w:p w14:paraId="1BA3610E" w14:textId="032AA52E" w:rsidR="00D2784C" w:rsidRDefault="00D2784C" w:rsidP="00D2784C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160F7EA0" wp14:editId="60BB0128">
            <wp:extent cx="5021943" cy="3766457"/>
            <wp:effectExtent l="0" t="0" r="7620" b="5715"/>
            <wp:docPr id="642792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92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2823" cy="37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ECFB" w14:textId="4A7D8980" w:rsidR="00DA7E12" w:rsidRDefault="00DA7E12" w:rsidP="00D2784C">
      <w:pPr>
        <w:pStyle w:val="a0"/>
        <w:spacing w:before="120" w:after="120"/>
        <w:ind w:left="1620" w:firstLineChars="0" w:firstLine="0"/>
        <w:jc w:val="left"/>
      </w:pPr>
      <w:r>
        <w:rPr>
          <w:noProof/>
        </w:rPr>
        <w:drawing>
          <wp:inline distT="0" distB="0" distL="0" distR="0" wp14:anchorId="4D10D3EF" wp14:editId="0B6CA5A3">
            <wp:extent cx="5132614" cy="3649265"/>
            <wp:effectExtent l="0" t="0" r="0" b="8890"/>
            <wp:docPr id="1093842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420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3609" cy="364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DC68" w14:textId="03C41AC7" w:rsidR="00D3359F" w:rsidRDefault="00D3359F" w:rsidP="00D3359F">
      <w:pPr>
        <w:pStyle w:val="a0"/>
        <w:numPr>
          <w:ilvl w:val="0"/>
          <w:numId w:val="15"/>
        </w:numPr>
        <w:spacing w:before="120" w:after="120"/>
        <w:ind w:firstLineChars="0"/>
        <w:jc w:val="left"/>
      </w:pPr>
      <w:r>
        <w:rPr>
          <w:rFonts w:hint="eastAsia"/>
        </w:rPr>
        <w:lastRenderedPageBreak/>
        <w:t>使用内置</w:t>
      </w:r>
      <w:r>
        <w:rPr>
          <w:rFonts w:hint="eastAsia"/>
        </w:rPr>
        <w:t>web</w:t>
      </w:r>
      <w:r>
        <w:rPr>
          <w:rFonts w:hint="eastAsia"/>
        </w:rPr>
        <w:t>服务器进行管理</w:t>
      </w:r>
    </w:p>
    <w:p w14:paraId="69D305C4" w14:textId="30D124E4" w:rsidR="00D3359F" w:rsidRPr="00114BE2" w:rsidRDefault="00D3359F" w:rsidP="00D3359F">
      <w:pPr>
        <w:pStyle w:val="a0"/>
        <w:spacing w:before="120" w:after="120"/>
        <w:ind w:left="16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281014A" wp14:editId="0DDFEC31">
            <wp:extent cx="5486400" cy="3900805"/>
            <wp:effectExtent l="0" t="0" r="0" b="4445"/>
            <wp:docPr id="624122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226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734024112"/>
    <w:p w14:paraId="140446C0" w14:textId="77777777" w:rsidR="000A6C1A" w:rsidRDefault="000A6C1A" w:rsidP="000A6C1A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实验代码</w:t>
      </w:r>
    </w:p>
    <w:p w14:paraId="031AFE75" w14:textId="162C8A60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989148938" w:edGrp="everyone"/>
      <w:r w:rsidR="00837297" w:rsidRPr="00837297">
        <w:rPr>
          <w:rFonts w:hint="eastAsia"/>
        </w:rPr>
        <w:fldChar w:fldCharType="begin"/>
      </w:r>
      <w:r w:rsidR="00837297" w:rsidRPr="00837297">
        <w:rPr>
          <w:rFonts w:hint="eastAsia"/>
        </w:rPr>
        <w:instrText>HYPERLINK "https://gitee.com/fallingheaven/cni-exp"</w:instrText>
      </w:r>
      <w:r w:rsidR="00837297" w:rsidRPr="00837297">
        <w:rPr>
          <w:rFonts w:hint="eastAsia"/>
        </w:rPr>
      </w:r>
      <w:r w:rsidR="00837297" w:rsidRPr="00837297">
        <w:rPr>
          <w:rFonts w:hint="eastAsia"/>
        </w:rPr>
        <w:fldChar w:fldCharType="separate"/>
      </w:r>
      <w:r w:rsidR="00837297" w:rsidRPr="00837297">
        <w:rPr>
          <w:rStyle w:val="ad"/>
        </w:rPr>
        <w:t xml:space="preserve">CNI-Exp: </w:t>
      </w:r>
      <w:r w:rsidR="00837297" w:rsidRPr="00837297">
        <w:rPr>
          <w:rStyle w:val="ad"/>
        </w:rPr>
        <w:t>厦门大学计算机网络课程实验项目集</w:t>
      </w:r>
      <w:r w:rsidR="00837297" w:rsidRPr="00837297">
        <w:rPr>
          <w:rStyle w:val="ad"/>
        </w:rPr>
        <w:t xml:space="preserve"> (gitee.com)</w:t>
      </w:r>
      <w:r w:rsidR="00837297" w:rsidRPr="00837297">
        <w:rPr>
          <w:rFonts w:hint="eastAsia"/>
        </w:rPr>
        <w:fldChar w:fldCharType="end"/>
      </w:r>
      <w:permEnd w:id="989148938"/>
    </w:p>
    <w:p w14:paraId="3DA085A7" w14:textId="77777777" w:rsidR="00496C85" w:rsidRDefault="00496C85" w:rsidP="00496C85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课后思考题</w:t>
      </w:r>
    </w:p>
    <w:p w14:paraId="49AF0491" w14:textId="5ABD1B15" w:rsidR="00E60919" w:rsidRPr="00941A67" w:rsidRDefault="00E60919" w:rsidP="00986C18">
      <w:pPr>
        <w:pStyle w:val="a0"/>
        <w:spacing w:before="120" w:after="120"/>
        <w:ind w:left="10" w:firstLineChars="0" w:firstLine="415"/>
        <w:jc w:val="left"/>
      </w:pPr>
      <w:permStart w:id="794430288" w:edGrp="everyone"/>
    </w:p>
    <w:permEnd w:id="794430288"/>
    <w:p w14:paraId="35904598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 w14:paraId="694E7AA9" w14:textId="7C90A5E3" w:rsidR="004B5477" w:rsidRPr="008A7ACD" w:rsidRDefault="00340C43" w:rsidP="00986C18">
      <w:pPr>
        <w:spacing w:before="120" w:after="120"/>
        <w:ind w:left="425"/>
        <w:jc w:val="left"/>
        <w:rPr>
          <w:rFonts w:hint="eastAsia"/>
        </w:rPr>
      </w:pPr>
      <w:permStart w:id="1086926822" w:edGrp="everyone"/>
      <w:r>
        <w:rPr>
          <w:rFonts w:hint="eastAsia"/>
        </w:rPr>
        <w:t>本次实验在应用层实践了</w:t>
      </w:r>
      <w:r w:rsidR="0045294A">
        <w:rPr>
          <w:rFonts w:hint="eastAsia"/>
        </w:rPr>
        <w:t>DNS</w:t>
      </w:r>
      <w:r w:rsidR="0045294A">
        <w:rPr>
          <w:rFonts w:hint="eastAsia"/>
        </w:rPr>
        <w:t>服务器、</w:t>
      </w:r>
      <w:r>
        <w:rPr>
          <w:rFonts w:hint="eastAsia"/>
        </w:rPr>
        <w:t>Web</w:t>
      </w:r>
      <w:r>
        <w:rPr>
          <w:rFonts w:hint="eastAsia"/>
        </w:rPr>
        <w:t>服务器以及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网站、</w:t>
      </w:r>
      <w:r>
        <w:rPr>
          <w:rFonts w:hint="eastAsia"/>
        </w:rPr>
        <w:t>ssl</w:t>
      </w:r>
      <w:r>
        <w:rPr>
          <w:rFonts w:hint="eastAsia"/>
        </w:rPr>
        <w:t>证书申请、</w:t>
      </w:r>
      <w:r w:rsidR="0045294A">
        <w:rPr>
          <w:rFonts w:hint="eastAsia"/>
        </w:rPr>
        <w:t>FTP</w:t>
      </w:r>
      <w:r w:rsidR="0045294A">
        <w:rPr>
          <w:rFonts w:hint="eastAsia"/>
        </w:rPr>
        <w:t>服务器、以及</w:t>
      </w:r>
      <w:r w:rsidR="0045294A">
        <w:rPr>
          <w:rFonts w:hint="eastAsia"/>
        </w:rPr>
        <w:t>SMTP</w:t>
      </w:r>
      <w:r w:rsidR="0045294A">
        <w:rPr>
          <w:rFonts w:hint="eastAsia"/>
        </w:rPr>
        <w:t>服务器，对各类服务器的实际配置有了了解</w:t>
      </w:r>
      <w:permEnd w:id="1086926822"/>
    </w:p>
    <w:sectPr w:rsidR="004B5477" w:rsidRPr="008A7ACD" w:rsidSect="00020260">
      <w:headerReference w:type="default" r:id="rId42"/>
      <w:footerReference w:type="default" r:id="rId43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5AB57" w14:textId="77777777" w:rsidR="009346E4" w:rsidRDefault="009346E4">
      <w:r>
        <w:separator/>
      </w:r>
    </w:p>
  </w:endnote>
  <w:endnote w:type="continuationSeparator" w:id="0">
    <w:p w14:paraId="7694CDDF" w14:textId="77777777" w:rsidR="009346E4" w:rsidRDefault="0093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ZDFS--GBK1-0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4D222" w14:textId="77777777" w:rsidR="00DD2F3B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427E59" w14:textId="77777777" w:rsidR="009346E4" w:rsidRDefault="009346E4">
      <w:r>
        <w:separator/>
      </w:r>
    </w:p>
  </w:footnote>
  <w:footnote w:type="continuationSeparator" w:id="0">
    <w:p w14:paraId="61899E45" w14:textId="77777777" w:rsidR="009346E4" w:rsidRDefault="0093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A36A2" w14:textId="77777777" w:rsidR="00DD2F3B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71267"/>
    <w:multiLevelType w:val="hybridMultilevel"/>
    <w:tmpl w:val="B9AC7138"/>
    <w:lvl w:ilvl="0" w:tplc="9C18B99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" w15:restartNumberingAfterBreak="0">
    <w:nsid w:val="11006F77"/>
    <w:multiLevelType w:val="hybridMultilevel"/>
    <w:tmpl w:val="6888AABC"/>
    <w:lvl w:ilvl="0" w:tplc="16CC008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" w15:restartNumberingAfterBreak="0">
    <w:nsid w:val="1EBF4920"/>
    <w:multiLevelType w:val="hybridMultilevel"/>
    <w:tmpl w:val="7AF6A826"/>
    <w:lvl w:ilvl="0" w:tplc="8E26A8A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3" w15:restartNumberingAfterBreak="0">
    <w:nsid w:val="2C771E5E"/>
    <w:multiLevelType w:val="hybridMultilevel"/>
    <w:tmpl w:val="EC2AA1B4"/>
    <w:lvl w:ilvl="0" w:tplc="72547D3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4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8B30E5"/>
    <w:multiLevelType w:val="hybridMultilevel"/>
    <w:tmpl w:val="218097E8"/>
    <w:lvl w:ilvl="0" w:tplc="7CAC369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6" w15:restartNumberingAfterBreak="0">
    <w:nsid w:val="3E895635"/>
    <w:multiLevelType w:val="hybridMultilevel"/>
    <w:tmpl w:val="01E4F5AA"/>
    <w:lvl w:ilvl="0" w:tplc="56B6FF4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7" w15:restartNumberingAfterBreak="0">
    <w:nsid w:val="47555CD6"/>
    <w:multiLevelType w:val="hybridMultilevel"/>
    <w:tmpl w:val="B39AD046"/>
    <w:lvl w:ilvl="0" w:tplc="A3103BAA">
      <w:start w:val="1"/>
      <w:numFmt w:val="decimal"/>
      <w:lvlText w:val="%1."/>
      <w:lvlJc w:val="left"/>
      <w:pPr>
        <w:ind w:left="12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8" w15:restartNumberingAfterBreak="0">
    <w:nsid w:val="477A5E54"/>
    <w:multiLevelType w:val="hybridMultilevel"/>
    <w:tmpl w:val="A718CBBC"/>
    <w:lvl w:ilvl="0" w:tplc="AD9008D2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48FD52B2"/>
    <w:multiLevelType w:val="hybridMultilevel"/>
    <w:tmpl w:val="2694737A"/>
    <w:lvl w:ilvl="0" w:tplc="185847E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0" w15:restartNumberingAfterBreak="0">
    <w:nsid w:val="5D6528CF"/>
    <w:multiLevelType w:val="hybridMultilevel"/>
    <w:tmpl w:val="88F0DF10"/>
    <w:lvl w:ilvl="0" w:tplc="75C802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68827F25"/>
    <w:multiLevelType w:val="hybridMultilevel"/>
    <w:tmpl w:val="FE140B0A"/>
    <w:lvl w:ilvl="0" w:tplc="94587A2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2" w15:restartNumberingAfterBreak="0">
    <w:nsid w:val="76957B4D"/>
    <w:multiLevelType w:val="hybridMultilevel"/>
    <w:tmpl w:val="EF02B3DE"/>
    <w:lvl w:ilvl="0" w:tplc="240A1438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7EB83E1B"/>
    <w:multiLevelType w:val="hybridMultilevel"/>
    <w:tmpl w:val="8BFA847C"/>
    <w:lvl w:ilvl="0" w:tplc="9E64EA3C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903785393">
    <w:abstractNumId w:val="13"/>
  </w:num>
  <w:num w:numId="2" w16cid:durableId="863326467">
    <w:abstractNumId w:val="4"/>
  </w:num>
  <w:num w:numId="3" w16cid:durableId="2123302201">
    <w:abstractNumId w:val="12"/>
  </w:num>
  <w:num w:numId="4" w16cid:durableId="1418940899">
    <w:abstractNumId w:val="10"/>
  </w:num>
  <w:num w:numId="5" w16cid:durableId="816069446">
    <w:abstractNumId w:val="6"/>
  </w:num>
  <w:num w:numId="6" w16cid:durableId="1423329996">
    <w:abstractNumId w:val="7"/>
  </w:num>
  <w:num w:numId="7" w16cid:durableId="351998381">
    <w:abstractNumId w:val="14"/>
  </w:num>
  <w:num w:numId="8" w16cid:durableId="4944315">
    <w:abstractNumId w:val="8"/>
  </w:num>
  <w:num w:numId="9" w16cid:durableId="1882210776">
    <w:abstractNumId w:val="0"/>
  </w:num>
  <w:num w:numId="10" w16cid:durableId="993920658">
    <w:abstractNumId w:val="3"/>
  </w:num>
  <w:num w:numId="11" w16cid:durableId="1972057157">
    <w:abstractNumId w:val="1"/>
  </w:num>
  <w:num w:numId="12" w16cid:durableId="312491337">
    <w:abstractNumId w:val="11"/>
  </w:num>
  <w:num w:numId="13" w16cid:durableId="221141167">
    <w:abstractNumId w:val="9"/>
  </w:num>
  <w:num w:numId="14" w16cid:durableId="973801720">
    <w:abstractNumId w:val="2"/>
  </w:num>
  <w:num w:numId="15" w16cid:durableId="17669995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O2p/wsm/bW7fIFzk7KX9DgQwi6xeGhzHCnsGsIp0QecFMbBpMqwM8a10BomVU9NCdIYPeh4l1aPYBAJb8w+z9g==" w:salt="sJswNFjInbcY/C7rHX57a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297"/>
    <w:rsid w:val="0000473E"/>
    <w:rsid w:val="00012A7B"/>
    <w:rsid w:val="00022BD7"/>
    <w:rsid w:val="000757AA"/>
    <w:rsid w:val="00075A74"/>
    <w:rsid w:val="00075B79"/>
    <w:rsid w:val="00075E61"/>
    <w:rsid w:val="00083FBF"/>
    <w:rsid w:val="00096A49"/>
    <w:rsid w:val="000A0979"/>
    <w:rsid w:val="000A6C1A"/>
    <w:rsid w:val="000A7B78"/>
    <w:rsid w:val="000B4DA6"/>
    <w:rsid w:val="000D5263"/>
    <w:rsid w:val="000E317A"/>
    <w:rsid w:val="000F652D"/>
    <w:rsid w:val="00114BE2"/>
    <w:rsid w:val="0013627D"/>
    <w:rsid w:val="0014245A"/>
    <w:rsid w:val="00150537"/>
    <w:rsid w:val="00150B0F"/>
    <w:rsid w:val="001522DA"/>
    <w:rsid w:val="00176D35"/>
    <w:rsid w:val="00181F89"/>
    <w:rsid w:val="00186F8C"/>
    <w:rsid w:val="00192677"/>
    <w:rsid w:val="00194F26"/>
    <w:rsid w:val="001B30D0"/>
    <w:rsid w:val="001B6A37"/>
    <w:rsid w:val="001C6285"/>
    <w:rsid w:val="001D0729"/>
    <w:rsid w:val="001D6163"/>
    <w:rsid w:val="001F5FE6"/>
    <w:rsid w:val="001F7BAA"/>
    <w:rsid w:val="002008BD"/>
    <w:rsid w:val="00205414"/>
    <w:rsid w:val="002172E5"/>
    <w:rsid w:val="00224328"/>
    <w:rsid w:val="00231CF9"/>
    <w:rsid w:val="00241D9A"/>
    <w:rsid w:val="002566BF"/>
    <w:rsid w:val="00262C24"/>
    <w:rsid w:val="00264237"/>
    <w:rsid w:val="002720F3"/>
    <w:rsid w:val="00284FA5"/>
    <w:rsid w:val="002858F3"/>
    <w:rsid w:val="0029727E"/>
    <w:rsid w:val="002A021F"/>
    <w:rsid w:val="002A1393"/>
    <w:rsid w:val="002A5BD3"/>
    <w:rsid w:val="002A7E83"/>
    <w:rsid w:val="002B5FC5"/>
    <w:rsid w:val="002C3255"/>
    <w:rsid w:val="002D19F0"/>
    <w:rsid w:val="002D24C6"/>
    <w:rsid w:val="002D44EE"/>
    <w:rsid w:val="002D68E2"/>
    <w:rsid w:val="002D7AEA"/>
    <w:rsid w:val="002F18CC"/>
    <w:rsid w:val="002F4472"/>
    <w:rsid w:val="00312B62"/>
    <w:rsid w:val="003150B4"/>
    <w:rsid w:val="00321920"/>
    <w:rsid w:val="0032471B"/>
    <w:rsid w:val="00340C43"/>
    <w:rsid w:val="003465CD"/>
    <w:rsid w:val="00352F47"/>
    <w:rsid w:val="00361252"/>
    <w:rsid w:val="00370F0D"/>
    <w:rsid w:val="00374477"/>
    <w:rsid w:val="00393BCB"/>
    <w:rsid w:val="00395535"/>
    <w:rsid w:val="003B0B0F"/>
    <w:rsid w:val="003B2274"/>
    <w:rsid w:val="003B3D56"/>
    <w:rsid w:val="003B7F7E"/>
    <w:rsid w:val="003C18EE"/>
    <w:rsid w:val="003C6203"/>
    <w:rsid w:val="003D5978"/>
    <w:rsid w:val="003D78FE"/>
    <w:rsid w:val="003E055E"/>
    <w:rsid w:val="003E3FA5"/>
    <w:rsid w:val="003E51C1"/>
    <w:rsid w:val="003F09EF"/>
    <w:rsid w:val="00404580"/>
    <w:rsid w:val="004143C5"/>
    <w:rsid w:val="00415B3B"/>
    <w:rsid w:val="00422514"/>
    <w:rsid w:val="004270E5"/>
    <w:rsid w:val="00441649"/>
    <w:rsid w:val="0045294A"/>
    <w:rsid w:val="00455613"/>
    <w:rsid w:val="0045797F"/>
    <w:rsid w:val="0046051F"/>
    <w:rsid w:val="00463F74"/>
    <w:rsid w:val="0046778F"/>
    <w:rsid w:val="00475C29"/>
    <w:rsid w:val="004836FE"/>
    <w:rsid w:val="00496C85"/>
    <w:rsid w:val="004A1066"/>
    <w:rsid w:val="004B1367"/>
    <w:rsid w:val="004B5477"/>
    <w:rsid w:val="004C0E50"/>
    <w:rsid w:val="004C726C"/>
    <w:rsid w:val="004D040A"/>
    <w:rsid w:val="004E128E"/>
    <w:rsid w:val="004E1541"/>
    <w:rsid w:val="004F2503"/>
    <w:rsid w:val="004F31E7"/>
    <w:rsid w:val="004F3C30"/>
    <w:rsid w:val="00500BCA"/>
    <w:rsid w:val="0051449B"/>
    <w:rsid w:val="00540A0B"/>
    <w:rsid w:val="005447AF"/>
    <w:rsid w:val="0054530E"/>
    <w:rsid w:val="00565171"/>
    <w:rsid w:val="005772ED"/>
    <w:rsid w:val="0058242F"/>
    <w:rsid w:val="00583F7D"/>
    <w:rsid w:val="005858D1"/>
    <w:rsid w:val="005918D0"/>
    <w:rsid w:val="00593E5C"/>
    <w:rsid w:val="005A0F85"/>
    <w:rsid w:val="005A5FA5"/>
    <w:rsid w:val="005B57C4"/>
    <w:rsid w:val="005D55F4"/>
    <w:rsid w:val="005E58F8"/>
    <w:rsid w:val="005F4DC7"/>
    <w:rsid w:val="006001FA"/>
    <w:rsid w:val="006073CF"/>
    <w:rsid w:val="00617D69"/>
    <w:rsid w:val="006338BC"/>
    <w:rsid w:val="00633DE3"/>
    <w:rsid w:val="00635E7E"/>
    <w:rsid w:val="00646D56"/>
    <w:rsid w:val="006539DB"/>
    <w:rsid w:val="006655AA"/>
    <w:rsid w:val="0066774D"/>
    <w:rsid w:val="006825CB"/>
    <w:rsid w:val="00682611"/>
    <w:rsid w:val="00692D1D"/>
    <w:rsid w:val="00694734"/>
    <w:rsid w:val="006A6D96"/>
    <w:rsid w:val="006C0507"/>
    <w:rsid w:val="006C610C"/>
    <w:rsid w:val="006D2A23"/>
    <w:rsid w:val="006E7238"/>
    <w:rsid w:val="0070247A"/>
    <w:rsid w:val="00737B95"/>
    <w:rsid w:val="00740B69"/>
    <w:rsid w:val="0076587D"/>
    <w:rsid w:val="0077022A"/>
    <w:rsid w:val="007845FA"/>
    <w:rsid w:val="00785FBD"/>
    <w:rsid w:val="007866FE"/>
    <w:rsid w:val="007931AE"/>
    <w:rsid w:val="00797539"/>
    <w:rsid w:val="00797576"/>
    <w:rsid w:val="007A46C6"/>
    <w:rsid w:val="007A51D6"/>
    <w:rsid w:val="007C2863"/>
    <w:rsid w:val="007C4613"/>
    <w:rsid w:val="007C5796"/>
    <w:rsid w:val="00802A76"/>
    <w:rsid w:val="008052E8"/>
    <w:rsid w:val="008063D1"/>
    <w:rsid w:val="00806B9C"/>
    <w:rsid w:val="008167E6"/>
    <w:rsid w:val="00826550"/>
    <w:rsid w:val="00826717"/>
    <w:rsid w:val="00832C5C"/>
    <w:rsid w:val="00833353"/>
    <w:rsid w:val="00834406"/>
    <w:rsid w:val="00837297"/>
    <w:rsid w:val="00841647"/>
    <w:rsid w:val="008633E2"/>
    <w:rsid w:val="008710F5"/>
    <w:rsid w:val="008956D1"/>
    <w:rsid w:val="008A7ACD"/>
    <w:rsid w:val="008B4D2A"/>
    <w:rsid w:val="008C5113"/>
    <w:rsid w:val="008D5479"/>
    <w:rsid w:val="008D6EBE"/>
    <w:rsid w:val="008E67A9"/>
    <w:rsid w:val="008F6694"/>
    <w:rsid w:val="0090102D"/>
    <w:rsid w:val="0090377F"/>
    <w:rsid w:val="009253E5"/>
    <w:rsid w:val="0093354F"/>
    <w:rsid w:val="009346E4"/>
    <w:rsid w:val="00941A67"/>
    <w:rsid w:val="0094441A"/>
    <w:rsid w:val="00953BE8"/>
    <w:rsid w:val="00961AAD"/>
    <w:rsid w:val="009663A0"/>
    <w:rsid w:val="00983F9E"/>
    <w:rsid w:val="009854CA"/>
    <w:rsid w:val="00986964"/>
    <w:rsid w:val="00986C18"/>
    <w:rsid w:val="00994DBB"/>
    <w:rsid w:val="009B15EC"/>
    <w:rsid w:val="009B44CE"/>
    <w:rsid w:val="009C2027"/>
    <w:rsid w:val="009C5D8C"/>
    <w:rsid w:val="009D1398"/>
    <w:rsid w:val="009D230F"/>
    <w:rsid w:val="009D7517"/>
    <w:rsid w:val="009E12EB"/>
    <w:rsid w:val="009E2B27"/>
    <w:rsid w:val="00A0492E"/>
    <w:rsid w:val="00A14B38"/>
    <w:rsid w:val="00A15F72"/>
    <w:rsid w:val="00A16B15"/>
    <w:rsid w:val="00A538A2"/>
    <w:rsid w:val="00A7084B"/>
    <w:rsid w:val="00A76580"/>
    <w:rsid w:val="00A81A55"/>
    <w:rsid w:val="00A96075"/>
    <w:rsid w:val="00A96552"/>
    <w:rsid w:val="00A978E5"/>
    <w:rsid w:val="00AB4CFD"/>
    <w:rsid w:val="00AC0F19"/>
    <w:rsid w:val="00AD7F72"/>
    <w:rsid w:val="00AE14D3"/>
    <w:rsid w:val="00AE7906"/>
    <w:rsid w:val="00AF0DDC"/>
    <w:rsid w:val="00B02195"/>
    <w:rsid w:val="00B02959"/>
    <w:rsid w:val="00B04A40"/>
    <w:rsid w:val="00B145C4"/>
    <w:rsid w:val="00B2007C"/>
    <w:rsid w:val="00B23946"/>
    <w:rsid w:val="00B24809"/>
    <w:rsid w:val="00B50C86"/>
    <w:rsid w:val="00B726E6"/>
    <w:rsid w:val="00B73909"/>
    <w:rsid w:val="00B809E8"/>
    <w:rsid w:val="00B921D4"/>
    <w:rsid w:val="00BB0C6C"/>
    <w:rsid w:val="00BB3D9E"/>
    <w:rsid w:val="00BB52B8"/>
    <w:rsid w:val="00BC310A"/>
    <w:rsid w:val="00BD08DB"/>
    <w:rsid w:val="00BF33C8"/>
    <w:rsid w:val="00BF4886"/>
    <w:rsid w:val="00BF56C4"/>
    <w:rsid w:val="00C03983"/>
    <w:rsid w:val="00C05D05"/>
    <w:rsid w:val="00C061B6"/>
    <w:rsid w:val="00C164B6"/>
    <w:rsid w:val="00C21703"/>
    <w:rsid w:val="00C30761"/>
    <w:rsid w:val="00C31BCC"/>
    <w:rsid w:val="00C366A7"/>
    <w:rsid w:val="00C408E4"/>
    <w:rsid w:val="00C42C86"/>
    <w:rsid w:val="00C535F3"/>
    <w:rsid w:val="00C57EE5"/>
    <w:rsid w:val="00C71D28"/>
    <w:rsid w:val="00C72473"/>
    <w:rsid w:val="00C75242"/>
    <w:rsid w:val="00CA5425"/>
    <w:rsid w:val="00CA594B"/>
    <w:rsid w:val="00CC0114"/>
    <w:rsid w:val="00CE167A"/>
    <w:rsid w:val="00CF187C"/>
    <w:rsid w:val="00CF6E00"/>
    <w:rsid w:val="00D00DD9"/>
    <w:rsid w:val="00D075E3"/>
    <w:rsid w:val="00D13770"/>
    <w:rsid w:val="00D2784C"/>
    <w:rsid w:val="00D30F35"/>
    <w:rsid w:val="00D3359F"/>
    <w:rsid w:val="00D3561C"/>
    <w:rsid w:val="00D35A4A"/>
    <w:rsid w:val="00D377FD"/>
    <w:rsid w:val="00D5450F"/>
    <w:rsid w:val="00D60D1C"/>
    <w:rsid w:val="00D74456"/>
    <w:rsid w:val="00D779E3"/>
    <w:rsid w:val="00D83CDA"/>
    <w:rsid w:val="00D926D6"/>
    <w:rsid w:val="00D93585"/>
    <w:rsid w:val="00D95D51"/>
    <w:rsid w:val="00DA7E12"/>
    <w:rsid w:val="00DB3B77"/>
    <w:rsid w:val="00DC790F"/>
    <w:rsid w:val="00DD12CA"/>
    <w:rsid w:val="00DD2F3B"/>
    <w:rsid w:val="00DD69A4"/>
    <w:rsid w:val="00DE7084"/>
    <w:rsid w:val="00DF1D14"/>
    <w:rsid w:val="00DF69D4"/>
    <w:rsid w:val="00DF6E68"/>
    <w:rsid w:val="00DF73E1"/>
    <w:rsid w:val="00E1134B"/>
    <w:rsid w:val="00E2252A"/>
    <w:rsid w:val="00E44C0A"/>
    <w:rsid w:val="00E5064E"/>
    <w:rsid w:val="00E51AE3"/>
    <w:rsid w:val="00E60919"/>
    <w:rsid w:val="00E62467"/>
    <w:rsid w:val="00E67485"/>
    <w:rsid w:val="00E71413"/>
    <w:rsid w:val="00E71A72"/>
    <w:rsid w:val="00E72E12"/>
    <w:rsid w:val="00E8560C"/>
    <w:rsid w:val="00E86A14"/>
    <w:rsid w:val="00E87976"/>
    <w:rsid w:val="00E925D5"/>
    <w:rsid w:val="00E94810"/>
    <w:rsid w:val="00EA4C6E"/>
    <w:rsid w:val="00EB5D96"/>
    <w:rsid w:val="00ED06B0"/>
    <w:rsid w:val="00ED6323"/>
    <w:rsid w:val="00ED798D"/>
    <w:rsid w:val="00EE07BD"/>
    <w:rsid w:val="00EF2795"/>
    <w:rsid w:val="00EF306E"/>
    <w:rsid w:val="00F0069E"/>
    <w:rsid w:val="00F01185"/>
    <w:rsid w:val="00F036C0"/>
    <w:rsid w:val="00F15AE8"/>
    <w:rsid w:val="00F25599"/>
    <w:rsid w:val="00F37E9F"/>
    <w:rsid w:val="00F41B4A"/>
    <w:rsid w:val="00F51D80"/>
    <w:rsid w:val="00F66F53"/>
    <w:rsid w:val="00F83F8E"/>
    <w:rsid w:val="00F9522C"/>
    <w:rsid w:val="00FA35F0"/>
    <w:rsid w:val="00FB4E62"/>
    <w:rsid w:val="00FD229F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B51427"/>
  <w15:chartTrackingRefBased/>
  <w15:docId w15:val="{1DC1E08F-C584-4378-8EAB-2987262B2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ACD"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  <w:style w:type="table" w:styleId="af">
    <w:name w:val="Table Grid"/>
    <w:basedOn w:val="a2"/>
    <w:uiPriority w:val="39"/>
    <w:rsid w:val="004605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46051F"/>
    <w:rPr>
      <w:rFonts w:ascii="FZDFS--GBK1-0" w:hAnsi="FZDFS--GBK1-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46051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0">
    <w:name w:val="Date"/>
    <w:basedOn w:val="a"/>
    <w:next w:val="a"/>
    <w:link w:val="af1"/>
    <w:uiPriority w:val="99"/>
    <w:semiHidden/>
    <w:unhideWhenUsed/>
    <w:rsid w:val="004C726C"/>
    <w:pPr>
      <w:ind w:leftChars="2500" w:left="100"/>
    </w:pPr>
  </w:style>
  <w:style w:type="character" w:customStyle="1" w:styleId="af1">
    <w:name w:val="日期 字符"/>
    <w:basedOn w:val="a1"/>
    <w:link w:val="af0"/>
    <w:uiPriority w:val="99"/>
    <w:semiHidden/>
    <w:rsid w:val="004C7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5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de\practice\Computer_Network\Experiment\cni-exp\E2_3790\doc\E02-3790-&#39759;&#28165;&#2621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E02-3790-魏清晨.dotx</Template>
  <TotalTime>1485</TotalTime>
  <Pages>22</Pages>
  <Words>142</Words>
  <Characters>811</Characters>
  <Application>Microsoft Office Word</Application>
  <DocSecurity>8</DocSecurity>
  <Lines>6</Lines>
  <Paragraphs>1</Paragraphs>
  <ScaleCrop>false</ScaleCrop>
  <Company>厦门大学</Company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WQC20</dc:creator>
  <cp:keywords/>
  <dc:description/>
  <cp:lastModifiedBy>WQC200437@163.COM</cp:lastModifiedBy>
  <cp:revision>222</cp:revision>
  <dcterms:created xsi:type="dcterms:W3CDTF">2024-10-06T07:35:00Z</dcterms:created>
  <dcterms:modified xsi:type="dcterms:W3CDTF">2024-12-03T10:59:00Z</dcterms:modified>
</cp:coreProperties>
</file>